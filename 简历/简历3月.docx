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15A3" w14:textId="77777777" w:rsidR="00A55EF1" w:rsidRDefault="00000000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A1F713F" wp14:editId="103586BB">
                <wp:simplePos x="0" y="0"/>
                <wp:positionH relativeFrom="column">
                  <wp:posOffset>335280</wp:posOffset>
                </wp:positionH>
                <wp:positionV relativeFrom="paragraph">
                  <wp:posOffset>389890</wp:posOffset>
                </wp:positionV>
                <wp:extent cx="6779895" cy="10223500"/>
                <wp:effectExtent l="69850" t="15875" r="23495" b="781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895" cy="10223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EFD1F" id="矩形 7" o:spid="_x0000_s1026" style="position:absolute;margin-left:26.4pt;margin-top:30.7pt;width:533.85pt;height:80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" fillcolor="#f2f2f2 [3052]" stroked="f" strokeweight="1pt">
                <v:shadow on="t" color="black" opacity="26214f" origin=".5,-.5" offset="-.74836mm,.74836mm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8F890A3" wp14:editId="72D1AFA1">
                <wp:simplePos x="0" y="0"/>
                <wp:positionH relativeFrom="column">
                  <wp:posOffset>240030</wp:posOffset>
                </wp:positionH>
                <wp:positionV relativeFrom="paragraph">
                  <wp:posOffset>200660</wp:posOffset>
                </wp:positionV>
                <wp:extent cx="1195070" cy="1212215"/>
                <wp:effectExtent l="80645" t="42545" r="19685" b="596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3510" y="97155"/>
                          <a:ext cx="1195070" cy="1212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3C6719" id="矩形 8" o:spid="_x0000_s1026" style="position:absolute;margin-left:18.9pt;margin-top:15.8pt;width:94.1pt;height:95.4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" fillcolor="#ffc000 [3207]" stroked="f" strokeweight="1pt">
                <v:shadow on="t" color="black" opacity="26214f" origin=".5" offset="-3pt,0"/>
              </v:rect>
            </w:pict>
          </mc:Fallback>
        </mc:AlternateContent>
      </w:r>
      <w:r>
        <w:rPr>
          <w:rFonts w:hint="eastAsia"/>
          <w:sz w:val="28"/>
        </w:rPr>
        <w:t xml:space="preserve">  </w:t>
      </w:r>
    </w:p>
    <w:p w14:paraId="4EF5E1C2" w14:textId="77777777" w:rsidR="00A55EF1" w:rsidRDefault="00000000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14B9B69" wp14:editId="7C9608F2">
                <wp:simplePos x="0" y="0"/>
                <wp:positionH relativeFrom="column">
                  <wp:posOffset>2494915</wp:posOffset>
                </wp:positionH>
                <wp:positionV relativeFrom="paragraph">
                  <wp:posOffset>181610</wp:posOffset>
                </wp:positionV>
                <wp:extent cx="4583430" cy="5695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31030" y="351790"/>
                          <a:ext cx="4583430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1C21E" w14:textId="77777777" w:rsidR="00A55EF1" w:rsidRDefault="00000000">
                            <w:pPr>
                              <w:spacing w:line="600" w:lineRule="exact"/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1F2DA8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color w:val="1F2DA8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呙凯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color w:val="1F2DA8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锋</w:t>
                            </w: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 xml:space="preserve"> 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求职意向：嵌入式软件开发（C++）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4B9B69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196.45pt;margin-top:14.3pt;width:360.9pt;height:44.8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" filled="f" stroked="f" strokeweight=".5pt">
                <v:textbox>
                  <w:txbxContent>
                    <w:p w14:paraId="0CD1C21E" w14:textId="77777777" w:rsidR="00A55EF1" w:rsidRDefault="00000000">
                      <w:pPr>
                        <w:spacing w:line="600" w:lineRule="exact"/>
                        <w:rPr>
                          <w:rFonts w:ascii="宋体" w:eastAsia="宋体" w:hAnsi="宋体" w:cs="宋体" w:hint="eastAsia"/>
                          <w:b/>
                          <w:bCs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1F2DA8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color w:val="1F2DA8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呙凯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color w:val="1F2DA8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锋</w:t>
                      </w: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 xml:space="preserve">   </w:t>
                      </w: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求职意向：嵌入式软件开发（C++）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22E22B38" wp14:editId="59A0CE32">
            <wp:simplePos x="0" y="0"/>
            <wp:positionH relativeFrom="column">
              <wp:posOffset>808990</wp:posOffset>
            </wp:positionH>
            <wp:positionV relativeFrom="paragraph">
              <wp:posOffset>273685</wp:posOffset>
            </wp:positionV>
            <wp:extent cx="1201420" cy="1479550"/>
            <wp:effectExtent l="0" t="0" r="2540" b="13970"/>
            <wp:wrapNone/>
            <wp:docPr id="2" name="图片 2" descr="C:\Users\ASUS\Desktop\eb081fe1e80cccd7d061848f35e689f.jpgeb081fe1e80cccd7d061848f35e6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SUS\Desktop\eb081fe1e80cccd7d061848f35e689f.jpgeb081fe1e80cccd7d061848f35e689f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E2BD9F" w14:textId="77777777" w:rsidR="00A55EF1" w:rsidRDefault="00A55EF1"/>
    <w:p w14:paraId="1A91570E" w14:textId="77777777" w:rsidR="00A55EF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9133F9D" wp14:editId="427C2FA5">
                <wp:simplePos x="0" y="0"/>
                <wp:positionH relativeFrom="column">
                  <wp:posOffset>2795905</wp:posOffset>
                </wp:positionH>
                <wp:positionV relativeFrom="paragraph">
                  <wp:posOffset>12065</wp:posOffset>
                </wp:positionV>
                <wp:extent cx="3260725" cy="61277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7285" y="979170"/>
                          <a:ext cx="3260725" cy="612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B0CDB" w14:textId="363A4CB7" w:rsidR="00A55EF1" w:rsidRDefault="0084114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学校：仲恺农业工程学院</w:t>
                            </w:r>
                          </w:p>
                          <w:p w14:paraId="27B8EE13" w14:textId="77777777" w:rsidR="00A55EF1" w:rsidRDefault="00000000">
                            <w:pPr>
                              <w:jc w:val="center"/>
                              <w:rPr>
                                <w:rFonts w:ascii="宋体" w:eastAsia="宋体" w:hAnsi="宋体" w:cs="宋体"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CSDN:</w:t>
                            </w:r>
                            <w:hyperlink r:id="rId8" w:history="1">
                              <w:r w:rsidR="00A55EF1">
                                <w:rPr>
                                  <w:rStyle w:val="a4"/>
                                  <w:rFonts w:ascii="宋体" w:eastAsia="宋体" w:hAnsi="宋体" w:cs="宋体"/>
                                </w:rPr>
                                <w:t>Hatsune_Miku_Kai-CSDN</w:t>
                              </w:r>
                              <w:proofErr w:type="spellEnd"/>
                              <w:proofErr w:type="gramStart"/>
                              <w:r w:rsidR="00A55EF1">
                                <w:rPr>
                                  <w:rStyle w:val="a4"/>
                                  <w:rFonts w:ascii="宋体" w:eastAsia="宋体" w:hAnsi="宋体" w:cs="宋体"/>
                                </w:rPr>
                                <w:t>博客</w:t>
                              </w:r>
                              <w:proofErr w:type="gram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33F9D" id="文本框 39" o:spid="_x0000_s1027" type="#_x0000_t202" style="position:absolute;left:0;text-align:left;margin-left:220.15pt;margin-top:.95pt;width:256.75pt;height:48.2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" filled="f" stroked="f" strokeweight=".5pt">
                <v:textbox>
                  <w:txbxContent>
                    <w:p w14:paraId="2BCB0CDB" w14:textId="363A4CB7" w:rsidR="00A55EF1" w:rsidRDefault="0084114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学校：仲恺农业工程学院</w:t>
                      </w:r>
                    </w:p>
                    <w:p w14:paraId="27B8EE13" w14:textId="77777777" w:rsidR="00A55EF1" w:rsidRDefault="00000000">
                      <w:pPr>
                        <w:jc w:val="center"/>
                        <w:rPr>
                          <w:rFonts w:ascii="宋体" w:eastAsia="宋体" w:hAnsi="宋体" w:cs="宋体"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CSDN:</w:t>
                      </w:r>
                      <w:hyperlink r:id="rId9" w:history="1">
                        <w:r w:rsidR="00A55EF1">
                          <w:rPr>
                            <w:rStyle w:val="a4"/>
                            <w:rFonts w:ascii="宋体" w:eastAsia="宋体" w:hAnsi="宋体" w:cs="宋体"/>
                          </w:rPr>
                          <w:t>Hatsune_Miku_Kai-CSDN</w:t>
                        </w:r>
                        <w:proofErr w:type="spellEnd"/>
                        <w:proofErr w:type="gramStart"/>
                        <w:r w:rsidR="00A55EF1">
                          <w:rPr>
                            <w:rStyle w:val="a4"/>
                            <w:rFonts w:ascii="宋体" w:eastAsia="宋体" w:hAnsi="宋体" w:cs="宋体"/>
                          </w:rPr>
                          <w:t>博客</w:t>
                        </w:r>
                        <w:proofErr w:type="gramEnd"/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13C9CF7" wp14:editId="7D5E8944">
                <wp:simplePos x="0" y="0"/>
                <wp:positionH relativeFrom="column">
                  <wp:posOffset>4013835</wp:posOffset>
                </wp:positionH>
                <wp:positionV relativeFrom="paragraph">
                  <wp:posOffset>106045</wp:posOffset>
                </wp:positionV>
                <wp:extent cx="1913890" cy="781050"/>
                <wp:effectExtent l="0" t="0" r="1016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9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5827F" id="矩形 4" o:spid="_x0000_s1026" style="position:absolute;margin-left:316.05pt;margin-top:8.35pt;width:150.7pt;height:61.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" filled="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EC4F83B" wp14:editId="5573B318">
                <wp:simplePos x="0" y="0"/>
                <wp:positionH relativeFrom="column">
                  <wp:posOffset>2508885</wp:posOffset>
                </wp:positionH>
                <wp:positionV relativeFrom="paragraph">
                  <wp:posOffset>96520</wp:posOffset>
                </wp:positionV>
                <wp:extent cx="1381125" cy="781050"/>
                <wp:effectExtent l="0" t="0" r="952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08885" y="1068070"/>
                          <a:ext cx="138112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56376" id="矩形 3" o:spid="_x0000_s1026" style="position:absolute;margin-left:197.55pt;margin-top:7.6pt;width:108.75pt;height:61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" filled="f" stroked="f" strokeweight="1pt"/>
            </w:pict>
          </mc:Fallback>
        </mc:AlternateContent>
      </w:r>
    </w:p>
    <w:p w14:paraId="54C562D7" w14:textId="77777777" w:rsidR="00A55EF1" w:rsidRDefault="00000000">
      <w:r>
        <w:rPr>
          <w:rFonts w:hint="eastAsia"/>
        </w:rPr>
        <w:t xml:space="preserve"> </w:t>
      </w:r>
    </w:p>
    <w:p w14:paraId="336DB922" w14:textId="77777777" w:rsidR="00A55EF1" w:rsidRDefault="00000000"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2AA7A62" wp14:editId="7125D332">
                <wp:simplePos x="0" y="0"/>
                <wp:positionH relativeFrom="column">
                  <wp:posOffset>4041140</wp:posOffset>
                </wp:positionH>
                <wp:positionV relativeFrom="paragraph">
                  <wp:posOffset>111760</wp:posOffset>
                </wp:positionV>
                <wp:extent cx="1975485" cy="85915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485" cy="859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3DAEB" w14:textId="77777777" w:rsidR="00A55EF1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sym w:font="Webdings" w:char="0038"/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  <w:t>学历：本科(自动化专业)</w:t>
                            </w:r>
                          </w:p>
                          <w:p w14:paraId="30E22C22" w14:textId="77777777" w:rsidR="00A55EF1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sym w:font="Webdings" w:char="0038"/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  <w:t>电话：13433145926</w:t>
                            </w:r>
                          </w:p>
                          <w:p w14:paraId="6FC3E81E" w14:textId="77777777" w:rsidR="00A55EF1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sym w:font="Webdings" w:char="0038"/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  <w:t>邮箱：2134438722@qq.com</w:t>
                            </w:r>
                          </w:p>
                          <w:p w14:paraId="49ACC9F3" w14:textId="77777777" w:rsidR="00A55EF1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Tahoma" w:eastAsia="微软雅黑" w:hAnsi="Tahoma" w:cs="Tahoma"/>
                                <w:color w:val="000000" w:themeColor="text1"/>
                                <w:sz w:val="21"/>
                                <w:szCs w:val="2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Tahoma" w:eastAsia="微软雅黑" w:hAnsi="Tahoma" w:cs="Tahoma" w:hint="eastAsia"/>
                                <w:color w:val="000000" w:themeColor="text1"/>
                                <w:sz w:val="21"/>
                                <w:szCs w:val="2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 xml:space="preserve">     </w:t>
                            </w:r>
                          </w:p>
                          <w:p w14:paraId="04CC3D48" w14:textId="77777777" w:rsidR="00A55EF1" w:rsidRDefault="00A55EF1">
                            <w:pPr>
                              <w:spacing w:line="360" w:lineRule="exact"/>
                              <w:jc w:val="left"/>
                              <w:rPr>
                                <w:rFonts w:ascii="Tahoma" w:eastAsia="微软雅黑" w:hAnsi="Tahoma" w:cs="Tahoma"/>
                                <w:b/>
                                <w:bCs/>
                                <w:color w:val="767171" w:themeColor="background2" w:themeShade="80"/>
                                <w:sz w:val="21"/>
                                <w:szCs w:val="21"/>
                              </w:rPr>
                            </w:pPr>
                          </w:p>
                          <w:p w14:paraId="2A57AA01" w14:textId="77777777" w:rsidR="00A55EF1" w:rsidRDefault="00A55E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A7A62" id="文本框 1" o:spid="_x0000_s1028" type="#_x0000_t202" style="position:absolute;left:0;text-align:left;margin-left:318.2pt;margin-top:8.8pt;width:155.55pt;height:67.6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" filled="f" stroked="f" strokeweight=".5pt">
                <v:textbox>
                  <w:txbxContent>
                    <w:p w14:paraId="0AB3DAEB" w14:textId="77777777" w:rsidR="00A55EF1" w:rsidRDefault="00000000">
                      <w:pPr>
                        <w:spacing w:line="360" w:lineRule="exact"/>
                        <w:jc w:val="left"/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sym w:font="Webdings" w:char="0038"/>
                      </w: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  <w:t>学历：本科(自动化专业)</w:t>
                      </w:r>
                    </w:p>
                    <w:p w14:paraId="30E22C22" w14:textId="77777777" w:rsidR="00A55EF1" w:rsidRDefault="00000000">
                      <w:pPr>
                        <w:spacing w:line="360" w:lineRule="exact"/>
                        <w:jc w:val="left"/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sym w:font="Webdings" w:char="0038"/>
                      </w: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  <w:t>电话：13433145926</w:t>
                      </w:r>
                    </w:p>
                    <w:p w14:paraId="6FC3E81E" w14:textId="77777777" w:rsidR="00A55EF1" w:rsidRDefault="00000000">
                      <w:pPr>
                        <w:spacing w:line="360" w:lineRule="exact"/>
                        <w:jc w:val="left"/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sym w:font="Webdings" w:char="0038"/>
                      </w: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  <w:t>邮箱：2134438722@qq.com</w:t>
                      </w:r>
                    </w:p>
                    <w:p w14:paraId="49ACC9F3" w14:textId="77777777" w:rsidR="00A55EF1" w:rsidRDefault="00000000">
                      <w:pPr>
                        <w:spacing w:line="360" w:lineRule="exact"/>
                        <w:jc w:val="left"/>
                        <w:rPr>
                          <w:rFonts w:ascii="Tahoma" w:eastAsia="微软雅黑" w:hAnsi="Tahoma" w:cs="Tahoma"/>
                          <w:color w:val="000000" w:themeColor="text1"/>
                          <w:sz w:val="21"/>
                          <w:szCs w:val="2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Tahoma" w:eastAsia="微软雅黑" w:hAnsi="Tahoma" w:cs="Tahoma" w:hint="eastAsia"/>
                          <w:color w:val="000000" w:themeColor="text1"/>
                          <w:sz w:val="21"/>
                          <w:szCs w:val="2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 xml:space="preserve">     </w:t>
                      </w:r>
                    </w:p>
                    <w:p w14:paraId="04CC3D48" w14:textId="77777777" w:rsidR="00A55EF1" w:rsidRDefault="00A55EF1">
                      <w:pPr>
                        <w:spacing w:line="360" w:lineRule="exact"/>
                        <w:jc w:val="left"/>
                        <w:rPr>
                          <w:rFonts w:ascii="Tahoma" w:eastAsia="微软雅黑" w:hAnsi="Tahoma" w:cs="Tahoma"/>
                          <w:b/>
                          <w:bCs/>
                          <w:color w:val="767171" w:themeColor="background2" w:themeShade="80"/>
                          <w:sz w:val="21"/>
                          <w:szCs w:val="21"/>
                        </w:rPr>
                      </w:pPr>
                    </w:p>
                    <w:p w14:paraId="2A57AA01" w14:textId="77777777" w:rsidR="00A55EF1" w:rsidRDefault="00A55EF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3241DF3" wp14:editId="2B9DC5A0">
                <wp:simplePos x="0" y="0"/>
                <wp:positionH relativeFrom="column">
                  <wp:posOffset>2402840</wp:posOffset>
                </wp:positionH>
                <wp:positionV relativeFrom="paragraph">
                  <wp:posOffset>110490</wp:posOffset>
                </wp:positionV>
                <wp:extent cx="1390015" cy="81153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811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A9927" w14:textId="77777777" w:rsidR="00A55EF1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sym w:font="Webdings" w:char="0038"/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  <w:t>年龄：21</w:t>
                            </w:r>
                          </w:p>
                          <w:p w14:paraId="280225E4" w14:textId="77777777" w:rsidR="00A55EF1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sym w:font="Webdings" w:char="0038"/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  <w:t>籍贯：湖南岳阳</w:t>
                            </w:r>
                          </w:p>
                          <w:p w14:paraId="757470F2" w14:textId="77777777" w:rsidR="00A55EF1" w:rsidRDefault="00000000">
                            <w:pPr>
                              <w:spacing w:line="360" w:lineRule="exact"/>
                              <w:jc w:val="left"/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sym w:font="Webdings" w:char="0038"/>
                            </w:r>
                            <w:r>
                              <w:rPr>
                                <w:rFonts w:ascii="宋体" w:eastAsia="宋体" w:hAnsi="宋体" w:cs="宋体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宋体" w:eastAsia="宋体" w:hAnsi="宋体" w:cs="宋体" w:hint="eastAsia"/>
                                <w:kern w:val="24"/>
                                <w:sz w:val="22"/>
                                <w:szCs w:val="22"/>
                              </w:rPr>
                              <w:t>现居：广东深圳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41DF3" id="文本框 12" o:spid="_x0000_s1029" type="#_x0000_t202" style="position:absolute;left:0;text-align:left;margin-left:189.2pt;margin-top:8.7pt;width:109.45pt;height:63.9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" filled="f" stroked="f" strokeweight=".5pt">
                <v:textbox>
                  <w:txbxContent>
                    <w:p w14:paraId="29EA9927" w14:textId="77777777" w:rsidR="00A55EF1" w:rsidRDefault="00000000">
                      <w:pPr>
                        <w:spacing w:line="360" w:lineRule="exact"/>
                        <w:jc w:val="left"/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sym w:font="Webdings" w:char="0038"/>
                      </w: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  <w:t>年龄：21</w:t>
                      </w:r>
                    </w:p>
                    <w:p w14:paraId="280225E4" w14:textId="77777777" w:rsidR="00A55EF1" w:rsidRDefault="00000000">
                      <w:pPr>
                        <w:spacing w:line="360" w:lineRule="exact"/>
                        <w:jc w:val="left"/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sym w:font="Webdings" w:char="0038"/>
                      </w: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  <w:t>籍贯：湖南岳阳</w:t>
                      </w:r>
                    </w:p>
                    <w:p w14:paraId="757470F2" w14:textId="77777777" w:rsidR="00A55EF1" w:rsidRDefault="00000000">
                      <w:pPr>
                        <w:spacing w:line="360" w:lineRule="exact"/>
                        <w:jc w:val="left"/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sym w:font="Webdings" w:char="0038"/>
                      </w:r>
                      <w:r>
                        <w:rPr>
                          <w:rFonts w:ascii="宋体" w:eastAsia="宋体" w:hAnsi="宋体" w:cs="宋体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宋体" w:eastAsia="宋体" w:hAnsi="宋体" w:cs="宋体" w:hint="eastAsia"/>
                          <w:kern w:val="24"/>
                          <w:sz w:val="22"/>
                          <w:szCs w:val="22"/>
                        </w:rPr>
                        <w:t>现居：广东深圳</w:t>
                      </w:r>
                    </w:p>
                  </w:txbxContent>
                </v:textbox>
              </v:shape>
            </w:pict>
          </mc:Fallback>
        </mc:AlternateContent>
      </w:r>
    </w:p>
    <w:p w14:paraId="13641DD4" w14:textId="77777777" w:rsidR="00A55EF1" w:rsidRDefault="00A55EF1"/>
    <w:p w14:paraId="02D904A4" w14:textId="77777777" w:rsidR="00A55EF1" w:rsidRDefault="00000000"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EB35680" wp14:editId="210A625D">
                <wp:simplePos x="0" y="0"/>
                <wp:positionH relativeFrom="column">
                  <wp:posOffset>1663700</wp:posOffset>
                </wp:positionH>
                <wp:positionV relativeFrom="paragraph">
                  <wp:posOffset>188595</wp:posOffset>
                </wp:positionV>
                <wp:extent cx="5568315" cy="8423910"/>
                <wp:effectExtent l="15875" t="15875" r="73660" b="755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315" cy="8423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E0F1F" id="矩形 9" o:spid="_x0000_s1026" style="position:absolute;margin-left:131pt;margin-top:14.85pt;width:438.45pt;height:663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" fillcolor="#ffc000 [3207]" stroked="f" strokeweight="1pt">
                <v:shadow on="t" color="black" opacity="26214f" origin="-.5,-.5" offset=".74836mm,.74836mm"/>
              </v:rect>
            </w:pict>
          </mc:Fallback>
        </mc:AlternateContent>
      </w:r>
    </w:p>
    <w:p w14:paraId="5A93CB03" w14:textId="77777777" w:rsidR="00A55EF1" w:rsidRDefault="00A55EF1">
      <w:pPr>
        <w:tabs>
          <w:tab w:val="left" w:pos="1136"/>
        </w:tabs>
        <w:jc w:val="left"/>
      </w:pPr>
    </w:p>
    <w:p w14:paraId="72E01E36" w14:textId="77777777" w:rsidR="00A55EF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66C58E9" wp14:editId="259BB54B">
                <wp:simplePos x="0" y="0"/>
                <wp:positionH relativeFrom="column">
                  <wp:posOffset>805815</wp:posOffset>
                </wp:positionH>
                <wp:positionV relativeFrom="paragraph">
                  <wp:posOffset>33655</wp:posOffset>
                </wp:positionV>
                <wp:extent cx="6271895" cy="47942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6875" y="2063750"/>
                          <a:ext cx="627189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5201A" w14:textId="77777777" w:rsidR="00A55EF1" w:rsidRDefault="00000000">
                            <w:pPr>
                              <w:rPr>
                                <w:rFonts w:ascii="华文行楷" w:eastAsia="华文行楷" w:hAnsi="华文行楷" w:cs="华文行楷" w:hint="eastAsia"/>
                                <w:color w:val="1F2DA8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实战项目（所学课程:数电、模电、C++/Python/C#、PLC、电力电子、单片机）</w:t>
                            </w:r>
                            <w:r>
                              <w:rPr>
                                <w:rFonts w:ascii="黑体" w:eastAsia="黑体" w:hAnsi="黑体" w:cs="黑体" w:hint="eastAsia"/>
                                <w:color w:val="1F2DA8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 xml:space="preserve"> </w:t>
                            </w:r>
                            <w:r>
                              <w:rPr>
                                <w:rFonts w:ascii="华文行楷" w:eastAsia="华文行楷" w:hAnsi="华文行楷" w:cs="华文行楷" w:hint="eastAsia"/>
                                <w:color w:val="1F2DA8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C58E9" id="文本框 36" o:spid="_x0000_s1030" type="#_x0000_t202" style="position:absolute;left:0;text-align:left;margin-left:63.45pt;margin-top:2.65pt;width:493.85pt;height:37.7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" filled="f" stroked="f" strokeweight=".5pt">
                <v:textbox>
                  <w:txbxContent>
                    <w:p w14:paraId="0765201A" w14:textId="77777777" w:rsidR="00A55EF1" w:rsidRDefault="00000000">
                      <w:pPr>
                        <w:rPr>
                          <w:rFonts w:ascii="华文行楷" w:eastAsia="华文行楷" w:hAnsi="华文行楷" w:cs="华文行楷" w:hint="eastAsia"/>
                          <w:color w:val="1F2DA8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实战项目（所学课程:数电、模电、C++/Python/C#、PLC、电力电子、单片机）</w:t>
                      </w:r>
                      <w:r>
                        <w:rPr>
                          <w:rFonts w:ascii="黑体" w:eastAsia="黑体" w:hAnsi="黑体" w:cs="黑体" w:hint="eastAsia"/>
                          <w:color w:val="1F2DA8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 xml:space="preserve"> </w:t>
                      </w:r>
                      <w:r>
                        <w:rPr>
                          <w:rFonts w:ascii="华文行楷" w:eastAsia="华文行楷" w:hAnsi="华文行楷" w:cs="华文行楷" w:hint="eastAsia"/>
                          <w:color w:val="1F2DA8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6186BF22" wp14:editId="095F60BC">
                <wp:simplePos x="0" y="0"/>
                <wp:positionH relativeFrom="column">
                  <wp:posOffset>599440</wp:posOffset>
                </wp:positionH>
                <wp:positionV relativeFrom="paragraph">
                  <wp:posOffset>105410</wp:posOffset>
                </wp:positionV>
                <wp:extent cx="250825" cy="250825"/>
                <wp:effectExtent l="0" t="0" r="15875" b="1587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10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612EE" id="组合 13" o:spid="_x0000_s1026" style="position:absolute;margin-left:47.2pt;margin-top:8.3pt;width:19.75pt;height:19.75pt;rotation:-177;z-index:251651584" coordorigin="10418,3954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">
                <v:oval id="椭圆 10" o:spid="_x0000_s1027" style="position:absolute;left:10418;top:3954;width:668;height: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" fillcolor="#ffc000" stroked="f" strokeweight="1pt">
                  <v:stroke joinstyle="miter"/>
                </v:oval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11" o:spid="_x0000_s1028" type="#_x0000_t6" style="position:absolute;left:10622;top:4090;width:382;height:382;rotation: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" fillcolor="white [3212]" stroked="f" strokeweight="1pt"/>
              </v:group>
            </w:pict>
          </mc:Fallback>
        </mc:AlternateContent>
      </w:r>
    </w:p>
    <w:p w14:paraId="1AF3F295" w14:textId="77777777" w:rsidR="00A55EF1" w:rsidRDefault="00A55EF1"/>
    <w:p w14:paraId="1BAE0670" w14:textId="77777777" w:rsidR="00A55EF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0EB68F" wp14:editId="4B96A263">
                <wp:simplePos x="0" y="0"/>
                <wp:positionH relativeFrom="column">
                  <wp:posOffset>673100</wp:posOffset>
                </wp:positionH>
                <wp:positionV relativeFrom="paragraph">
                  <wp:posOffset>23707</wp:posOffset>
                </wp:positionV>
                <wp:extent cx="6362065" cy="4813300"/>
                <wp:effectExtent l="0" t="0" r="0" b="635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065" cy="4813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49505" w14:textId="77777777" w:rsidR="001F4F60" w:rsidRDefault="001F4F6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7F25169" w14:textId="77777777" w:rsidR="00A55EF1" w:rsidRDefault="00000000">
                            <w:r>
                              <w:rPr>
                                <w:rFonts w:hint="eastAsia"/>
                              </w:rPr>
                              <w:t>项目：机械臂</w:t>
                            </w:r>
                            <w:r>
                              <w:rPr>
                                <w:rFonts w:hint="eastAsia"/>
                              </w:rPr>
                              <w:t>basic</w:t>
                            </w:r>
                            <w:r>
                              <w:rPr>
                                <w:rFonts w:hint="eastAsia"/>
                              </w:rPr>
                              <w:t>固件开发</w:t>
                            </w:r>
                          </w:p>
                          <w:p w14:paraId="662A0395" w14:textId="77777777" w:rsidR="00A55EF1" w:rsidRDefault="00000000">
                            <w:r>
                              <w:rPr>
                                <w:rFonts w:hint="eastAsia"/>
                              </w:rPr>
                              <w:t>需求：开发机械臂的</w:t>
                            </w:r>
                            <w:r>
                              <w:rPr>
                                <w:rFonts w:hint="eastAsia"/>
                              </w:rPr>
                              <w:t>basic</w:t>
                            </w:r>
                            <w:r>
                              <w:rPr>
                                <w:rFonts w:hint="eastAsia"/>
                              </w:rPr>
                              <w:t>固件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要求可以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实现蓝牙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,WIFI</w:t>
                            </w:r>
                            <w:r>
                              <w:rPr>
                                <w:rFonts w:hint="eastAsia"/>
                              </w:rPr>
                              <w:t>通信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拖动示教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零位校正以及模块自检四个模块。</w:t>
                            </w:r>
                          </w:p>
                          <w:p w14:paraId="74D84E2E" w14:textId="77777777" w:rsidR="00A55EF1" w:rsidRDefault="00000000">
                            <w:r>
                              <w:rPr>
                                <w:rFonts w:hint="eastAsia"/>
                              </w:rPr>
                              <w:t>支持：</w:t>
                            </w:r>
                            <w:r>
                              <w:rPr>
                                <w:rFonts w:hint="eastAsia"/>
                              </w:rPr>
                              <w:t>ESP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8266,UART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,BLE,WLAN</w:t>
                            </w:r>
                          </w:p>
                          <w:p w14:paraId="293C3FDC" w14:textId="77777777" w:rsidR="00A55EF1" w:rsidRDefault="00000000">
                            <w:r>
                              <w:rPr>
                                <w:rFonts w:hint="eastAsia"/>
                              </w:rPr>
                              <w:t>开发环境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Arduino,VSCODE</w:t>
                            </w:r>
                            <w:proofErr w:type="spellEnd"/>
                            <w:proofErr w:type="gramEnd"/>
                          </w:p>
                          <w:p w14:paraId="076AAC39" w14:textId="77777777" w:rsidR="00A55EF1" w:rsidRDefault="00A55EF1"/>
                          <w:p w14:paraId="2382D4F0" w14:textId="77777777" w:rsidR="008F7574" w:rsidRDefault="008F7574"/>
                          <w:p w14:paraId="5BC01E9E" w14:textId="77777777" w:rsidR="008F7574" w:rsidRDefault="008F7574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2241AA8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项目：双向</w:t>
                            </w:r>
                            <w:r>
                              <w:rPr>
                                <w:rFonts w:hint="eastAsia"/>
                              </w:rPr>
                              <w:t>DCDC</w:t>
                            </w:r>
                            <w:r>
                              <w:rPr>
                                <w:rFonts w:hint="eastAsia"/>
                              </w:rPr>
                              <w:t>隔离变换器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高校电气电子工程创新大赛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1E1F8BFB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项目功能：实现</w:t>
                            </w:r>
                            <w:r>
                              <w:rPr>
                                <w:rFonts w:hint="eastAsia"/>
                              </w:rPr>
                              <w:t>36-400Vdc</w:t>
                            </w:r>
                            <w:r>
                              <w:rPr>
                                <w:rFonts w:hint="eastAsia"/>
                              </w:rPr>
                              <w:t>的升降压，提供</w:t>
                            </w:r>
                            <w:r>
                              <w:rPr>
                                <w:rFonts w:hint="eastAsia"/>
                              </w:rPr>
                              <w:t>PID</w:t>
                            </w:r>
                            <w:r>
                              <w:rPr>
                                <w:rFonts w:hint="eastAsia"/>
                              </w:rPr>
                              <w:t>闭环控制。并且可以实现双向变换，同时对输出进行滤波。</w:t>
                            </w:r>
                          </w:p>
                          <w:p w14:paraId="3B49D3B5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支持：</w:t>
                            </w:r>
                            <w:r>
                              <w:rPr>
                                <w:rFonts w:hint="eastAsia"/>
                              </w:rPr>
                              <w:t>1000W</w:t>
                            </w:r>
                            <w:r>
                              <w:rPr>
                                <w:rFonts w:hint="eastAsia"/>
                              </w:rPr>
                              <w:t>功率输出</w:t>
                            </w:r>
                            <w:r>
                              <w:rPr>
                                <w:rFonts w:hint="eastAsia"/>
                              </w:rPr>
                              <w:t>,1500Vdc</w:t>
                            </w:r>
                            <w:r>
                              <w:rPr>
                                <w:rFonts w:hint="eastAsia"/>
                              </w:rPr>
                              <w:t>隔离耐压</w:t>
                            </w:r>
                          </w:p>
                          <w:p w14:paraId="1A4B9116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开发环境：</w:t>
                            </w:r>
                            <w:r>
                              <w:rPr>
                                <w:rFonts w:hint="eastAsia"/>
                              </w:rPr>
                              <w:t>Simulink</w:t>
                            </w:r>
                          </w:p>
                          <w:p w14:paraId="6009B3A9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指导老师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陈江辉副教授</w:t>
                            </w:r>
                          </w:p>
                          <w:p w14:paraId="01324973" w14:textId="77777777" w:rsidR="00A55EF1" w:rsidRPr="008F7574" w:rsidRDefault="00A55EF1"/>
                          <w:p w14:paraId="2EC882E5" w14:textId="77777777" w:rsidR="00A55EF1" w:rsidRDefault="00A55EF1"/>
                          <w:p w14:paraId="1E7D0C58" w14:textId="77777777" w:rsidR="00A55EF1" w:rsidRDefault="00A55EF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7284102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项目：基于树莓派设计网络信息窗口</w:t>
                            </w:r>
                          </w:p>
                          <w:p w14:paraId="4E52BF12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需求：通过</w:t>
                            </w:r>
                            <w:r>
                              <w:rPr>
                                <w:rFonts w:hint="eastAsia"/>
                              </w:rPr>
                              <w:t>QT</w:t>
                            </w:r>
                            <w:r>
                              <w:rPr>
                                <w:rFonts w:hint="eastAsia"/>
                              </w:rPr>
                              <w:t>自带的控件设计</w:t>
                            </w:r>
                            <w:r>
                              <w:rPr>
                                <w:rFonts w:hint="eastAsia"/>
                              </w:rPr>
                              <w:t>UI</w:t>
                            </w:r>
                            <w:r>
                              <w:rPr>
                                <w:rFonts w:hint="eastAsia"/>
                              </w:rPr>
                              <w:t>供客户使用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需要实现实时获取</w:t>
                            </w:r>
                            <w:r>
                              <w:rPr>
                                <w:rFonts w:hint="eastAsia"/>
                              </w:rPr>
                              <w:t>IP</w:t>
                            </w:r>
                            <w:r>
                              <w:rPr>
                                <w:rFonts w:hint="eastAsia"/>
                              </w:rPr>
                              <w:t>地址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读取版本信息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可调节机械臂关节状态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rPr>
                                <w:rFonts w:hint="eastAsia"/>
                              </w:rPr>
                              <w:t>切换语言等功能。</w:t>
                            </w:r>
                          </w:p>
                          <w:p w14:paraId="5778EB1B" w14:textId="77777777" w:rsidR="008F7574" w:rsidRDefault="008F7574" w:rsidP="008F757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支持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UBANTU,WLAN</w:t>
                            </w:r>
                            <w:proofErr w:type="gramEnd"/>
                          </w:p>
                          <w:p w14:paraId="54E05548" w14:textId="77777777" w:rsidR="008F7574" w:rsidRDefault="008F7574" w:rsidP="008F7574">
                            <w:r>
                              <w:rPr>
                                <w:rFonts w:hint="eastAsia"/>
                              </w:rPr>
                              <w:t>开发环境：</w:t>
                            </w:r>
                            <w:r>
                              <w:rPr>
                                <w:rFonts w:hint="eastAsia"/>
                              </w:rPr>
                              <w:t>QT</w:t>
                            </w:r>
                          </w:p>
                          <w:p w14:paraId="3E4F40F2" w14:textId="77777777" w:rsidR="00A55EF1" w:rsidRDefault="00A55EF1"/>
                          <w:p w14:paraId="017B4781" w14:textId="77777777" w:rsidR="00A55EF1" w:rsidRDefault="00A55EF1"/>
                          <w:p w14:paraId="7172CD31" w14:textId="77777777" w:rsidR="00A55EF1" w:rsidRDefault="00A55E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EB68F" id="文本框 15" o:spid="_x0000_s1031" type="#_x0000_t202" style="position:absolute;left:0;text-align:left;margin-left:53pt;margin-top:1.85pt;width:500.95pt;height:379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" filled="f" stroked="f" strokeweight=".5pt">
                <v:textbox>
                  <w:txbxContent>
                    <w:p w14:paraId="3CA49505" w14:textId="77777777" w:rsidR="001F4F60" w:rsidRDefault="001F4F60">
                      <w:pPr>
                        <w:rPr>
                          <w:rFonts w:hint="eastAsia"/>
                        </w:rPr>
                      </w:pPr>
                    </w:p>
                    <w:p w14:paraId="37F25169" w14:textId="77777777" w:rsidR="00A55EF1" w:rsidRDefault="00000000">
                      <w:r>
                        <w:rPr>
                          <w:rFonts w:hint="eastAsia"/>
                        </w:rPr>
                        <w:t>项目：机械臂</w:t>
                      </w:r>
                      <w:r>
                        <w:rPr>
                          <w:rFonts w:hint="eastAsia"/>
                        </w:rPr>
                        <w:t>basic</w:t>
                      </w:r>
                      <w:r>
                        <w:rPr>
                          <w:rFonts w:hint="eastAsia"/>
                        </w:rPr>
                        <w:t>固件开发</w:t>
                      </w:r>
                    </w:p>
                    <w:p w14:paraId="662A0395" w14:textId="77777777" w:rsidR="00A55EF1" w:rsidRDefault="00000000">
                      <w:r>
                        <w:rPr>
                          <w:rFonts w:hint="eastAsia"/>
                        </w:rPr>
                        <w:t>需求：开发机械臂的</w:t>
                      </w:r>
                      <w:r>
                        <w:rPr>
                          <w:rFonts w:hint="eastAsia"/>
                        </w:rPr>
                        <w:t>basic</w:t>
                      </w:r>
                      <w:r>
                        <w:rPr>
                          <w:rFonts w:hint="eastAsia"/>
                        </w:rPr>
                        <w:t>固件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要求可以</w:t>
                      </w:r>
                      <w:proofErr w:type="gramStart"/>
                      <w:r>
                        <w:rPr>
                          <w:rFonts w:hint="eastAsia"/>
                        </w:rPr>
                        <w:t>实现蓝牙</w:t>
                      </w:r>
                      <w:proofErr w:type="gramEnd"/>
                      <w:r>
                        <w:rPr>
                          <w:rFonts w:hint="eastAsia"/>
                        </w:rPr>
                        <w:t>,WIFI</w:t>
                      </w:r>
                      <w:r>
                        <w:rPr>
                          <w:rFonts w:hint="eastAsia"/>
                        </w:rPr>
                        <w:t>通信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拖动示教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零位校正以及模块自检四个模块。</w:t>
                      </w:r>
                    </w:p>
                    <w:p w14:paraId="74D84E2E" w14:textId="77777777" w:rsidR="00A55EF1" w:rsidRDefault="00000000">
                      <w:r>
                        <w:rPr>
                          <w:rFonts w:hint="eastAsia"/>
                        </w:rPr>
                        <w:t>支持：</w:t>
                      </w:r>
                      <w:r>
                        <w:rPr>
                          <w:rFonts w:hint="eastAsia"/>
                        </w:rPr>
                        <w:t>ESP</w:t>
                      </w:r>
                      <w:proofErr w:type="gramStart"/>
                      <w:r>
                        <w:rPr>
                          <w:rFonts w:hint="eastAsia"/>
                        </w:rPr>
                        <w:t>8266,UART</w:t>
                      </w:r>
                      <w:proofErr w:type="gramEnd"/>
                      <w:r>
                        <w:rPr>
                          <w:rFonts w:hint="eastAsia"/>
                        </w:rPr>
                        <w:t>,BLE,WLAN</w:t>
                      </w:r>
                    </w:p>
                    <w:p w14:paraId="293C3FDC" w14:textId="77777777" w:rsidR="00A55EF1" w:rsidRDefault="00000000">
                      <w:r>
                        <w:rPr>
                          <w:rFonts w:hint="eastAsia"/>
                        </w:rPr>
                        <w:t>开发环境</w:t>
                      </w:r>
                      <w:r>
                        <w:rPr>
                          <w:rFonts w:hint="eastAsia"/>
                        </w:rPr>
                        <w:t>: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Arduino,VSCODE</w:t>
                      </w:r>
                      <w:proofErr w:type="spellEnd"/>
                      <w:proofErr w:type="gramEnd"/>
                    </w:p>
                    <w:p w14:paraId="076AAC39" w14:textId="77777777" w:rsidR="00A55EF1" w:rsidRDefault="00A55EF1"/>
                    <w:p w14:paraId="2382D4F0" w14:textId="77777777" w:rsidR="008F7574" w:rsidRDefault="008F7574"/>
                    <w:p w14:paraId="5BC01E9E" w14:textId="77777777" w:rsidR="008F7574" w:rsidRDefault="008F7574">
                      <w:pPr>
                        <w:rPr>
                          <w:rFonts w:hint="eastAsia"/>
                        </w:rPr>
                      </w:pPr>
                    </w:p>
                    <w:p w14:paraId="62241AA8" w14:textId="77777777" w:rsidR="008F7574" w:rsidRDefault="008F7574" w:rsidP="008F7574">
                      <w:r>
                        <w:rPr>
                          <w:rFonts w:hint="eastAsia"/>
                        </w:rPr>
                        <w:t>项目：双向</w:t>
                      </w:r>
                      <w:r>
                        <w:rPr>
                          <w:rFonts w:hint="eastAsia"/>
                        </w:rPr>
                        <w:t>DCDC</w:t>
                      </w:r>
                      <w:r>
                        <w:rPr>
                          <w:rFonts w:hint="eastAsia"/>
                        </w:rPr>
                        <w:t>隔离变换器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rPr>
                          <w:rFonts w:hint="eastAsia"/>
                        </w:rPr>
                        <w:t>高校电气电子工程创新大赛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1E1F8BFB" w14:textId="77777777" w:rsidR="008F7574" w:rsidRDefault="008F7574" w:rsidP="008F7574">
                      <w:r>
                        <w:rPr>
                          <w:rFonts w:hint="eastAsia"/>
                        </w:rPr>
                        <w:t>项目功能：实现</w:t>
                      </w:r>
                      <w:r>
                        <w:rPr>
                          <w:rFonts w:hint="eastAsia"/>
                        </w:rPr>
                        <w:t>36-400Vdc</w:t>
                      </w:r>
                      <w:r>
                        <w:rPr>
                          <w:rFonts w:hint="eastAsia"/>
                        </w:rPr>
                        <w:t>的升降压，提供</w:t>
                      </w:r>
                      <w:r>
                        <w:rPr>
                          <w:rFonts w:hint="eastAsia"/>
                        </w:rPr>
                        <w:t>PID</w:t>
                      </w:r>
                      <w:r>
                        <w:rPr>
                          <w:rFonts w:hint="eastAsia"/>
                        </w:rPr>
                        <w:t>闭环控制。并且可以实现双向变换，同时对输出进行滤波。</w:t>
                      </w:r>
                    </w:p>
                    <w:p w14:paraId="3B49D3B5" w14:textId="77777777" w:rsidR="008F7574" w:rsidRDefault="008F7574" w:rsidP="008F7574">
                      <w:r>
                        <w:rPr>
                          <w:rFonts w:hint="eastAsia"/>
                        </w:rPr>
                        <w:t>支持：</w:t>
                      </w:r>
                      <w:r>
                        <w:rPr>
                          <w:rFonts w:hint="eastAsia"/>
                        </w:rPr>
                        <w:t>1000W</w:t>
                      </w:r>
                      <w:r>
                        <w:rPr>
                          <w:rFonts w:hint="eastAsia"/>
                        </w:rPr>
                        <w:t>功率输出</w:t>
                      </w:r>
                      <w:r>
                        <w:rPr>
                          <w:rFonts w:hint="eastAsia"/>
                        </w:rPr>
                        <w:t>,1500Vdc</w:t>
                      </w:r>
                      <w:r>
                        <w:rPr>
                          <w:rFonts w:hint="eastAsia"/>
                        </w:rPr>
                        <w:t>隔离耐压</w:t>
                      </w:r>
                    </w:p>
                    <w:p w14:paraId="1A4B9116" w14:textId="77777777" w:rsidR="008F7574" w:rsidRDefault="008F7574" w:rsidP="008F7574">
                      <w:r>
                        <w:rPr>
                          <w:rFonts w:hint="eastAsia"/>
                        </w:rPr>
                        <w:t>开发环境：</w:t>
                      </w:r>
                      <w:r>
                        <w:rPr>
                          <w:rFonts w:hint="eastAsia"/>
                        </w:rPr>
                        <w:t>Simulink</w:t>
                      </w:r>
                    </w:p>
                    <w:p w14:paraId="6009B3A9" w14:textId="77777777" w:rsidR="008F7574" w:rsidRDefault="008F7574" w:rsidP="008F7574">
                      <w:r>
                        <w:rPr>
                          <w:rFonts w:hint="eastAsia"/>
                        </w:rPr>
                        <w:t>指导老师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陈江辉副教授</w:t>
                      </w:r>
                    </w:p>
                    <w:p w14:paraId="01324973" w14:textId="77777777" w:rsidR="00A55EF1" w:rsidRPr="008F7574" w:rsidRDefault="00A55EF1"/>
                    <w:p w14:paraId="2EC882E5" w14:textId="77777777" w:rsidR="00A55EF1" w:rsidRDefault="00A55EF1"/>
                    <w:p w14:paraId="1E7D0C58" w14:textId="77777777" w:rsidR="00A55EF1" w:rsidRDefault="00A55EF1">
                      <w:pPr>
                        <w:rPr>
                          <w:rFonts w:hint="eastAsia"/>
                        </w:rPr>
                      </w:pPr>
                    </w:p>
                    <w:p w14:paraId="27284102" w14:textId="77777777" w:rsidR="008F7574" w:rsidRDefault="008F7574" w:rsidP="008F7574">
                      <w:r>
                        <w:rPr>
                          <w:rFonts w:hint="eastAsia"/>
                        </w:rPr>
                        <w:t>项目：基于树莓派设计网络信息窗口</w:t>
                      </w:r>
                    </w:p>
                    <w:p w14:paraId="4E52BF12" w14:textId="77777777" w:rsidR="008F7574" w:rsidRDefault="008F7574" w:rsidP="008F7574">
                      <w:r>
                        <w:rPr>
                          <w:rFonts w:hint="eastAsia"/>
                        </w:rPr>
                        <w:t>需求：通过</w:t>
                      </w:r>
                      <w:r>
                        <w:rPr>
                          <w:rFonts w:hint="eastAsia"/>
                        </w:rPr>
                        <w:t>QT</w:t>
                      </w:r>
                      <w:r>
                        <w:rPr>
                          <w:rFonts w:hint="eastAsia"/>
                        </w:rPr>
                        <w:t>自带的控件设计</w:t>
                      </w:r>
                      <w:r>
                        <w:rPr>
                          <w:rFonts w:hint="eastAsia"/>
                        </w:rPr>
                        <w:t>UI</w:t>
                      </w:r>
                      <w:r>
                        <w:rPr>
                          <w:rFonts w:hint="eastAsia"/>
                        </w:rPr>
                        <w:t>供客户使用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需要实现实时获取</w:t>
                      </w:r>
                      <w:r>
                        <w:rPr>
                          <w:rFonts w:hint="eastAsia"/>
                        </w:rPr>
                        <w:t>IP</w:t>
                      </w:r>
                      <w:r>
                        <w:rPr>
                          <w:rFonts w:hint="eastAsia"/>
                        </w:rPr>
                        <w:t>地址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读取版本信息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可调节机械臂关节状态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rPr>
                          <w:rFonts w:hint="eastAsia"/>
                        </w:rPr>
                        <w:t>切换语言等功能。</w:t>
                      </w:r>
                    </w:p>
                    <w:p w14:paraId="5778EB1B" w14:textId="77777777" w:rsidR="008F7574" w:rsidRDefault="008F7574" w:rsidP="008F757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支持</w:t>
                      </w:r>
                      <w:r>
                        <w:rPr>
                          <w:rFonts w:hint="eastAsia"/>
                        </w:rPr>
                        <w:t>:</w:t>
                      </w:r>
                      <w:proofErr w:type="gramStart"/>
                      <w:r>
                        <w:rPr>
                          <w:rFonts w:hint="eastAsia"/>
                        </w:rPr>
                        <w:t>UBANTU,WLAN</w:t>
                      </w:r>
                      <w:proofErr w:type="gramEnd"/>
                    </w:p>
                    <w:p w14:paraId="54E05548" w14:textId="77777777" w:rsidR="008F7574" w:rsidRDefault="008F7574" w:rsidP="008F7574">
                      <w:r>
                        <w:rPr>
                          <w:rFonts w:hint="eastAsia"/>
                        </w:rPr>
                        <w:t>开发环境：</w:t>
                      </w:r>
                      <w:r>
                        <w:rPr>
                          <w:rFonts w:hint="eastAsia"/>
                        </w:rPr>
                        <w:t>QT</w:t>
                      </w:r>
                    </w:p>
                    <w:p w14:paraId="3E4F40F2" w14:textId="77777777" w:rsidR="00A55EF1" w:rsidRDefault="00A55EF1"/>
                    <w:p w14:paraId="017B4781" w14:textId="77777777" w:rsidR="00A55EF1" w:rsidRDefault="00A55EF1"/>
                    <w:p w14:paraId="7172CD31" w14:textId="77777777" w:rsidR="00A55EF1" w:rsidRDefault="00A55EF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EE36CC8" wp14:editId="75D121AD">
                <wp:simplePos x="0" y="0"/>
                <wp:positionH relativeFrom="column">
                  <wp:posOffset>670560</wp:posOffset>
                </wp:positionH>
                <wp:positionV relativeFrom="paragraph">
                  <wp:posOffset>16510</wp:posOffset>
                </wp:positionV>
                <wp:extent cx="6343650" cy="0"/>
                <wp:effectExtent l="0" t="0" r="0" b="0"/>
                <wp:wrapNone/>
                <wp:docPr id="406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61D09" id="直接连接符 11" o:spid="_x0000_s1026" style="position:absolute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.3pt" to="552.3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" strokecolor="black [3213]" strokeweight="1pt">
                <v:stroke dashstyle="1 1" joinstyle="miter"/>
              </v:line>
            </w:pict>
          </mc:Fallback>
        </mc:AlternateContent>
      </w:r>
    </w:p>
    <w:p w14:paraId="7E39B506" w14:textId="77777777" w:rsidR="00A55EF1" w:rsidRDefault="00A55EF1"/>
    <w:p w14:paraId="06E2AC2E" w14:textId="77777777" w:rsidR="00A55EF1" w:rsidRDefault="00A55EF1"/>
    <w:p w14:paraId="40F42412" w14:textId="77777777" w:rsidR="00A55EF1" w:rsidRDefault="00A55EF1"/>
    <w:p w14:paraId="7118ABB1" w14:textId="77777777" w:rsidR="00A55EF1" w:rsidRDefault="00A55EF1"/>
    <w:p w14:paraId="5A7F8761" w14:textId="77777777" w:rsidR="00A55EF1" w:rsidRDefault="00000000">
      <w:r>
        <w:rPr>
          <w:rFonts w:hint="eastAsia"/>
        </w:rPr>
        <w:t xml:space="preserve">  </w:t>
      </w:r>
    </w:p>
    <w:p w14:paraId="69798B99" w14:textId="77777777" w:rsidR="00A55EF1" w:rsidRDefault="00A55EF1"/>
    <w:p w14:paraId="76ED53FB" w14:textId="77777777" w:rsidR="00A55EF1" w:rsidRDefault="00A55EF1"/>
    <w:p w14:paraId="09BBB780" w14:textId="77777777" w:rsidR="00A55EF1" w:rsidRDefault="00A55EF1"/>
    <w:p w14:paraId="017B71F6" w14:textId="77777777" w:rsidR="00A55EF1" w:rsidRDefault="00A55EF1"/>
    <w:p w14:paraId="77CF9047" w14:textId="77777777" w:rsidR="00A55EF1" w:rsidRDefault="00A55EF1"/>
    <w:p w14:paraId="70DEF08C" w14:textId="77777777" w:rsidR="00A55EF1" w:rsidRDefault="00A55EF1"/>
    <w:p w14:paraId="33BF20DF" w14:textId="77777777" w:rsidR="00A55EF1" w:rsidRDefault="00A55EF1"/>
    <w:p w14:paraId="465CE826" w14:textId="77777777" w:rsidR="00A55EF1" w:rsidRDefault="00A55EF1"/>
    <w:p w14:paraId="7542CB2D" w14:textId="77777777" w:rsidR="00A55EF1" w:rsidRDefault="00A55EF1"/>
    <w:p w14:paraId="1E79613B" w14:textId="77777777" w:rsidR="00A55EF1" w:rsidRDefault="00A55EF1"/>
    <w:p w14:paraId="3193CCDB" w14:textId="77777777" w:rsidR="00A55EF1" w:rsidRDefault="00A55EF1"/>
    <w:p w14:paraId="0E26BEC9" w14:textId="77777777" w:rsidR="00A55EF1" w:rsidRDefault="00A55EF1"/>
    <w:p w14:paraId="7F71D498" w14:textId="77777777" w:rsidR="00A55EF1" w:rsidRDefault="00A55EF1"/>
    <w:p w14:paraId="4CF5D888" w14:textId="77777777" w:rsidR="00A55EF1" w:rsidRDefault="00A55EF1"/>
    <w:p w14:paraId="0E80C96D" w14:textId="77777777" w:rsidR="00A55EF1" w:rsidRDefault="00A55EF1"/>
    <w:p w14:paraId="7DBC2346" w14:textId="77777777" w:rsidR="00A55EF1" w:rsidRDefault="00A55EF1"/>
    <w:p w14:paraId="35A23BFA" w14:textId="77777777" w:rsidR="00A55EF1" w:rsidRDefault="00A55EF1"/>
    <w:p w14:paraId="2BE3AFED" w14:textId="77777777" w:rsidR="00A55EF1" w:rsidRDefault="00A55EF1"/>
    <w:p w14:paraId="58E0E339" w14:textId="77777777" w:rsidR="00A55EF1" w:rsidRDefault="00A55EF1"/>
    <w:p w14:paraId="4679F087" w14:textId="38382EE1" w:rsidR="00A55EF1" w:rsidRDefault="001F4F60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7DB3583" wp14:editId="0883F35E">
                <wp:simplePos x="0" y="0"/>
                <wp:positionH relativeFrom="column">
                  <wp:posOffset>781050</wp:posOffset>
                </wp:positionH>
                <wp:positionV relativeFrom="paragraph">
                  <wp:posOffset>142240</wp:posOffset>
                </wp:positionV>
                <wp:extent cx="6318250" cy="1785620"/>
                <wp:effectExtent l="0" t="0" r="0" b="508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250" cy="1785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190A1" w14:textId="77777777" w:rsidR="00A55EF1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大象机器人科技有限公司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2024.8-</w:t>
                            </w:r>
                            <w:r>
                              <w:rPr>
                                <w:rFonts w:hint="eastAsia"/>
                              </w:rPr>
                              <w:t>至今</w:t>
                            </w:r>
                          </w:p>
                          <w:p w14:paraId="3F265185" w14:textId="77777777" w:rsidR="00A55EF1" w:rsidRDefault="00000000">
                            <w:r>
                              <w:rPr>
                                <w:rFonts w:hint="eastAsia"/>
                              </w:rPr>
                              <w:t>职位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嵌入式软件实习生</w:t>
                            </w:r>
                            <w:r>
                              <w:rPr>
                                <w:rFonts w:hint="eastAsia"/>
                              </w:rPr>
                              <w:t>(C++)</w:t>
                            </w:r>
                          </w:p>
                          <w:p w14:paraId="3C123DC6" w14:textId="7C3A1A48" w:rsidR="00A55EF1" w:rsidRDefault="00000000">
                            <w:r>
                              <w:rPr>
                                <w:rFonts w:hint="eastAsia"/>
                              </w:rPr>
                              <w:t>负责内容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①函数重构②</w:t>
                            </w:r>
                            <w:r w:rsidR="003936B4">
                              <w:rPr>
                                <w:rFonts w:hint="eastAsia"/>
                              </w:rPr>
                              <w:t>通讯</w:t>
                            </w:r>
                            <w:r w:rsidR="00F558E4">
                              <w:rPr>
                                <w:rFonts w:hint="eastAsia"/>
                              </w:rPr>
                              <w:t>协议</w:t>
                            </w:r>
                            <w:r>
                              <w:rPr>
                                <w:rFonts w:hint="eastAsia"/>
                              </w:rPr>
                              <w:t>优化③新功能开发④设计文档编写⑤版本迭代更新⑥固件开发⑦产品手册跟进</w:t>
                            </w:r>
                          </w:p>
                          <w:p w14:paraId="22D8A255" w14:textId="0A870F38" w:rsidR="00A55EF1" w:rsidRDefault="0000000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接触开发产品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树莓派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飞特舵机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奥创舵机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JetsonNano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mega2560</w:t>
                            </w:r>
                            <w:r w:rsidR="007974AA">
                              <w:rPr>
                                <w:rFonts w:hint="eastAsia"/>
                              </w:rPr>
                              <w:t>,GD32,M5Stack(esp32)</w:t>
                            </w:r>
                          </w:p>
                          <w:p w14:paraId="6BD862B4" w14:textId="77777777" w:rsidR="00A55EF1" w:rsidRDefault="00000000">
                            <w:r>
                              <w:rPr>
                                <w:rFonts w:hint="eastAsia"/>
                              </w:rPr>
                              <w:t>开发环境</w:t>
                            </w:r>
                            <w:r>
                              <w:rPr>
                                <w:rFonts w:hint="eastAsia"/>
                              </w:rPr>
                              <w:t>:Keil5.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40,VSCODE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,Arduino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B3583" id="文本框 38" o:spid="_x0000_s1032" type="#_x0000_t202" style="position:absolute;left:0;text-align:left;margin-left:61.5pt;margin-top:11.2pt;width:497.5pt;height:140.6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" filled="f" stroked="f" strokeweight=".5pt">
                <v:textbox>
                  <w:txbxContent>
                    <w:p w14:paraId="675190A1" w14:textId="77777777" w:rsidR="00A55EF1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         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sz w:val="32"/>
                          <w:szCs w:val="32"/>
                        </w:rPr>
                        <w:t>大象机器人科技有限公司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            2024.8-</w:t>
                      </w:r>
                      <w:r>
                        <w:rPr>
                          <w:rFonts w:hint="eastAsia"/>
                        </w:rPr>
                        <w:t>至今</w:t>
                      </w:r>
                    </w:p>
                    <w:p w14:paraId="3F265185" w14:textId="77777777" w:rsidR="00A55EF1" w:rsidRDefault="00000000">
                      <w:r>
                        <w:rPr>
                          <w:rFonts w:hint="eastAsia"/>
                        </w:rPr>
                        <w:t>职位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嵌入式软件实习生</w:t>
                      </w:r>
                      <w:r>
                        <w:rPr>
                          <w:rFonts w:hint="eastAsia"/>
                        </w:rPr>
                        <w:t>(C++)</w:t>
                      </w:r>
                    </w:p>
                    <w:p w14:paraId="3C123DC6" w14:textId="7C3A1A48" w:rsidR="00A55EF1" w:rsidRDefault="00000000">
                      <w:r>
                        <w:rPr>
                          <w:rFonts w:hint="eastAsia"/>
                        </w:rPr>
                        <w:t>负责内容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①函数重构②</w:t>
                      </w:r>
                      <w:r w:rsidR="003936B4">
                        <w:rPr>
                          <w:rFonts w:hint="eastAsia"/>
                        </w:rPr>
                        <w:t>通讯</w:t>
                      </w:r>
                      <w:r w:rsidR="00F558E4">
                        <w:rPr>
                          <w:rFonts w:hint="eastAsia"/>
                        </w:rPr>
                        <w:t>协议</w:t>
                      </w:r>
                      <w:r>
                        <w:rPr>
                          <w:rFonts w:hint="eastAsia"/>
                        </w:rPr>
                        <w:t>优化③新功能开发④设计文档编写⑤版本迭代更新⑥固件开发⑦产品手册跟进</w:t>
                      </w:r>
                    </w:p>
                    <w:p w14:paraId="22D8A255" w14:textId="0A870F38" w:rsidR="00A55EF1" w:rsidRDefault="0000000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接触开发产品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树莓派</w:t>
                      </w:r>
                      <w:r>
                        <w:rPr>
                          <w:rFonts w:hint="eastAsia"/>
                        </w:rPr>
                        <w:t>,</w:t>
                      </w:r>
                      <w:proofErr w:type="gramStart"/>
                      <w:r>
                        <w:rPr>
                          <w:rFonts w:hint="eastAsia"/>
                        </w:rPr>
                        <w:t>飞特舵机</w:t>
                      </w:r>
                      <w:proofErr w:type="gramEnd"/>
                      <w:r>
                        <w:rPr>
                          <w:rFonts w:hint="eastAsia"/>
                        </w:rPr>
                        <w:t>、</w:t>
                      </w:r>
                      <w:proofErr w:type="gramStart"/>
                      <w:r>
                        <w:rPr>
                          <w:rFonts w:hint="eastAsia"/>
                        </w:rPr>
                        <w:t>奥创舵机</w:t>
                      </w:r>
                      <w:proofErr w:type="gramEnd"/>
                      <w:r>
                        <w:rPr>
                          <w:rFonts w:hint="eastAsia"/>
                        </w:rPr>
                        <w:t>、</w:t>
                      </w:r>
                      <w:proofErr w:type="spellStart"/>
                      <w:r>
                        <w:rPr>
                          <w:rFonts w:hint="eastAsia"/>
                        </w:rPr>
                        <w:t>JetsonNano</w:t>
                      </w:r>
                      <w:proofErr w:type="spellEnd"/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mega2560</w:t>
                      </w:r>
                      <w:r w:rsidR="007974AA">
                        <w:rPr>
                          <w:rFonts w:hint="eastAsia"/>
                        </w:rPr>
                        <w:t>,GD32,M5Stack(esp32)</w:t>
                      </w:r>
                    </w:p>
                    <w:p w14:paraId="6BD862B4" w14:textId="77777777" w:rsidR="00A55EF1" w:rsidRDefault="00000000">
                      <w:r>
                        <w:rPr>
                          <w:rFonts w:hint="eastAsia"/>
                        </w:rPr>
                        <w:t>开发环境</w:t>
                      </w:r>
                      <w:r>
                        <w:rPr>
                          <w:rFonts w:hint="eastAsia"/>
                        </w:rPr>
                        <w:t>:Keil5.</w:t>
                      </w:r>
                      <w:proofErr w:type="gramStart"/>
                      <w:r>
                        <w:rPr>
                          <w:rFonts w:hint="eastAsia"/>
                        </w:rPr>
                        <w:t>40,VSCODE</w:t>
                      </w:r>
                      <w:proofErr w:type="gramEnd"/>
                      <w:r>
                        <w:rPr>
                          <w:rFonts w:hint="eastAsia"/>
                        </w:rPr>
                        <w:t>,Arduino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05CEC6" wp14:editId="40DA758B">
                <wp:simplePos x="0" y="0"/>
                <wp:positionH relativeFrom="column">
                  <wp:posOffset>823595</wp:posOffset>
                </wp:positionH>
                <wp:positionV relativeFrom="paragraph">
                  <wp:posOffset>32385</wp:posOffset>
                </wp:positionV>
                <wp:extent cx="927100" cy="425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ED7B0" w14:textId="77777777" w:rsidR="00A55EF1" w:rsidRDefault="00000000">
                            <w:pPr>
                              <w:rPr>
                                <w:rFonts w:ascii="华文行楷" w:eastAsia="华文行楷" w:hAnsi="华文行楷" w:cs="华文行楷" w:hint="eastAsia"/>
                                <w:sz w:val="32"/>
                                <w:szCs w:val="32"/>
                                <w:highlight w:val="black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5CEC6" id="文本框 37" o:spid="_x0000_s1033" type="#_x0000_t202" style="position:absolute;left:0;text-align:left;margin-left:64.85pt;margin-top:2.55pt;width:73pt;height:33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" filled="f" stroked="f" strokeweight=".5pt">
                <v:textbox>
                  <w:txbxContent>
                    <w:p w14:paraId="3D5ED7B0" w14:textId="77777777" w:rsidR="00A55EF1" w:rsidRDefault="00000000">
                      <w:pPr>
                        <w:rPr>
                          <w:rFonts w:ascii="华文行楷" w:eastAsia="华文行楷" w:hAnsi="华文行楷" w:cs="华文行楷" w:hint="eastAsia"/>
                          <w:sz w:val="32"/>
                          <w:szCs w:val="32"/>
                          <w:highlight w:val="black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7DC39D4" wp14:editId="76A335CE">
                <wp:simplePos x="0" y="0"/>
                <wp:positionH relativeFrom="column">
                  <wp:posOffset>606425</wp:posOffset>
                </wp:positionH>
                <wp:positionV relativeFrom="paragraph">
                  <wp:posOffset>158750</wp:posOffset>
                </wp:positionV>
                <wp:extent cx="250825" cy="250825"/>
                <wp:effectExtent l="0" t="0" r="8255" b="825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33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E1D2A" id="组合 32" o:spid="_x0000_s1026" style="position:absolute;margin-left:47.75pt;margin-top:12.5pt;width:19.75pt;height:19.75pt;rotation:-177;z-index:251654656" coordorigin="10418,3954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">
                <v:oval id="椭圆 10" o:spid="_x0000_s1027" style="position:absolute;left:10418;top:3954;width:668;height: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" fillcolor="#ffc000" stroked="f" strokeweight="1pt">
                  <v:stroke joinstyle="miter"/>
                </v:oval>
                <v:shape id="直角三角形 11" o:spid="_x0000_s1028" type="#_x0000_t6" style="position:absolute;left:10622;top:4090;width:382;height:382;rotation: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541E16" wp14:editId="2C1334BE">
                <wp:simplePos x="0" y="0"/>
                <wp:positionH relativeFrom="column">
                  <wp:posOffset>682625</wp:posOffset>
                </wp:positionH>
                <wp:positionV relativeFrom="paragraph">
                  <wp:posOffset>101600</wp:posOffset>
                </wp:positionV>
                <wp:extent cx="6305550" cy="6985"/>
                <wp:effectExtent l="0" t="0" r="0" b="0"/>
                <wp:wrapNone/>
                <wp:docPr id="40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698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18206" id="直接连接符 11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75pt,8pt" to="550.2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" strokecolor="black [3213]" strokeweight="1pt">
                <v:stroke dashstyle="1 1" joinstyle="miter"/>
              </v:line>
            </w:pict>
          </mc:Fallback>
        </mc:AlternateContent>
      </w:r>
    </w:p>
    <w:p w14:paraId="4F0D3752" w14:textId="16899C27" w:rsidR="00A55EF1" w:rsidRDefault="00A55EF1"/>
    <w:p w14:paraId="49101B2E" w14:textId="77777777" w:rsidR="00A55EF1" w:rsidRDefault="00A55EF1"/>
    <w:p w14:paraId="09EF9E1D" w14:textId="77777777" w:rsidR="00A55EF1" w:rsidRDefault="00A55EF1"/>
    <w:p w14:paraId="48916F50" w14:textId="77777777" w:rsidR="00A55EF1" w:rsidRDefault="00A55EF1"/>
    <w:p w14:paraId="0E68336C" w14:textId="77777777" w:rsidR="00A55EF1" w:rsidRDefault="00A55EF1"/>
    <w:p w14:paraId="4E89642A" w14:textId="77777777" w:rsidR="00A55EF1" w:rsidRDefault="00A55EF1"/>
    <w:p w14:paraId="07D4865D" w14:textId="77777777" w:rsidR="00A55EF1" w:rsidRDefault="00A55EF1"/>
    <w:p w14:paraId="7F334EDC" w14:textId="77777777" w:rsidR="00A55EF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763575C" wp14:editId="491B5244">
                <wp:simplePos x="0" y="0"/>
                <wp:positionH relativeFrom="column">
                  <wp:posOffset>594995</wp:posOffset>
                </wp:positionH>
                <wp:positionV relativeFrom="paragraph">
                  <wp:posOffset>190500</wp:posOffset>
                </wp:positionV>
                <wp:extent cx="6125845" cy="46672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975" y="6943090"/>
                          <a:ext cx="612584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58BDC" w14:textId="496377F7" w:rsidR="00A55EF1" w:rsidRDefault="00000000">
                            <w:pPr>
                              <w:pStyle w:val="1"/>
                              <w:spacing w:beforeLines="75" w:before="234"/>
                              <w:ind w:firstLineChars="0" w:firstLine="0"/>
                              <w:jc w:val="left"/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sym w:font="Webdings" w:char="0038"/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C/C++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、STM32、</w:t>
                            </w:r>
                            <w:proofErr w:type="spellStart"/>
                            <w:r w:rsidR="00994A73">
                              <w:rPr>
                                <w:rFonts w:ascii="宋体" w:eastAsia="宋体" w:hAnsi="宋体" w:cs="宋体" w:hint="eastAsia"/>
                              </w:rPr>
                              <w:t>Free</w:t>
                            </w:r>
                            <w:r>
                              <w:rPr>
                                <w:rFonts w:ascii="宋体" w:eastAsia="宋体" w:hAnsi="宋体" w:cs="宋体" w:hint="eastAsia"/>
                              </w:rPr>
                              <w:t>R</w:t>
                            </w:r>
                            <w:r w:rsidR="00994A73">
                              <w:rPr>
                                <w:rFonts w:ascii="宋体" w:eastAsia="宋体" w:hAnsi="宋体" w:cs="宋体" w:hint="eastAsia"/>
                              </w:rPr>
                              <w:t>tos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、PCB、Linux、英语四级、GitHub、Git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3575C" id="文本框 22" o:spid="_x0000_s1034" type="#_x0000_t202" style="position:absolute;left:0;text-align:left;margin-left:46.85pt;margin-top:15pt;width:482.35pt;height:36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" filled="f" stroked="f" strokeweight=".5pt">
                <v:textbox>
                  <w:txbxContent>
                    <w:p w14:paraId="71D58BDC" w14:textId="496377F7" w:rsidR="00A55EF1" w:rsidRDefault="00000000">
                      <w:pPr>
                        <w:pStyle w:val="1"/>
                        <w:spacing w:beforeLines="75" w:before="234"/>
                        <w:ind w:firstLineChars="0" w:firstLine="0"/>
                        <w:jc w:val="left"/>
                      </w:pPr>
                      <w:r>
                        <w:rPr>
                          <w:rFonts w:ascii="宋体" w:eastAsia="宋体" w:hAnsi="宋体" w:cs="宋体" w:hint="eastAsia"/>
                        </w:rPr>
                        <w:sym w:font="Webdings" w:char="0038"/>
                      </w:r>
                      <w:r>
                        <w:rPr>
                          <w:rFonts w:ascii="宋体" w:eastAsia="宋体" w:hAnsi="宋体" w:cs="宋体" w:hint="eastAsia"/>
                        </w:rPr>
                        <w:t>C/C++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、STM32、</w:t>
                      </w:r>
                      <w:proofErr w:type="spellStart"/>
                      <w:r w:rsidR="00994A73">
                        <w:rPr>
                          <w:rFonts w:ascii="宋体" w:eastAsia="宋体" w:hAnsi="宋体" w:cs="宋体" w:hint="eastAsia"/>
                        </w:rPr>
                        <w:t>Free</w:t>
                      </w:r>
                      <w:r>
                        <w:rPr>
                          <w:rFonts w:ascii="宋体" w:eastAsia="宋体" w:hAnsi="宋体" w:cs="宋体" w:hint="eastAsia"/>
                        </w:rPr>
                        <w:t>R</w:t>
                      </w:r>
                      <w:r w:rsidR="00994A73">
                        <w:rPr>
                          <w:rFonts w:ascii="宋体" w:eastAsia="宋体" w:hAnsi="宋体" w:cs="宋体" w:hint="eastAsia"/>
                        </w:rPr>
                        <w:t>tos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</w:rPr>
                        <w:t>、PCB、Linux、英语四级、GitHub、Git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82FDF7C" wp14:editId="1F9D574A">
                <wp:simplePos x="0" y="0"/>
                <wp:positionH relativeFrom="column">
                  <wp:posOffset>636905</wp:posOffset>
                </wp:positionH>
                <wp:positionV relativeFrom="paragraph">
                  <wp:posOffset>170180</wp:posOffset>
                </wp:positionV>
                <wp:extent cx="250825" cy="250825"/>
                <wp:effectExtent l="0" t="0" r="15875" b="1587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25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89271" id="组合 23" o:spid="_x0000_s1026" style="position:absolute;margin-left:50.15pt;margin-top:13.4pt;width:19.75pt;height:19.75pt;rotation:-177;z-index:251652608" coordorigin="10418,3954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">
                <v:oval id="椭圆 10" o:spid="_x0000_s1027" style="position:absolute;left:10418;top:3954;width:668;height: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" fillcolor="#ffc000" stroked="f" strokeweight="1pt">
                  <v:stroke joinstyle="miter"/>
                </v:oval>
                <v:shape id="直角三角形 11" o:spid="_x0000_s1028" type="#_x0000_t6" style="position:absolute;left:10622;top:4090;width:382;height:382;rotation: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2A710B" wp14:editId="613FB7EB">
                <wp:simplePos x="0" y="0"/>
                <wp:positionH relativeFrom="column">
                  <wp:posOffset>864235</wp:posOffset>
                </wp:positionH>
                <wp:positionV relativeFrom="paragraph">
                  <wp:posOffset>66675</wp:posOffset>
                </wp:positionV>
                <wp:extent cx="980440" cy="41084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B74F5" w14:textId="77777777" w:rsidR="00A55EF1" w:rsidRDefault="00000000">
                            <w:pPr>
                              <w:rPr>
                                <w:rFonts w:ascii="华文行楷" w:eastAsia="华文行楷" w:hAnsi="华文行楷" w:cs="华文行楷" w:hint="eastAsia"/>
                                <w:b/>
                                <w:bCs/>
                                <w:color w:val="1F2DA8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个人技能</w:t>
                            </w:r>
                            <w:r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1F2DA8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A710B" id="文本框 21" o:spid="_x0000_s1035" type="#_x0000_t202" style="position:absolute;left:0;text-align:left;margin-left:68.05pt;margin-top:5.25pt;width:77.2pt;height:32.3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" filled="f" stroked="f" strokeweight=".5pt">
                <v:textbox>
                  <w:txbxContent>
                    <w:p w14:paraId="0B2B74F5" w14:textId="77777777" w:rsidR="00A55EF1" w:rsidRDefault="00000000">
                      <w:pPr>
                        <w:rPr>
                          <w:rFonts w:ascii="华文行楷" w:eastAsia="华文行楷" w:hAnsi="华文行楷" w:cs="华文行楷" w:hint="eastAsia"/>
                          <w:b/>
                          <w:bCs/>
                          <w:color w:val="1F2DA8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个人技能</w:t>
                      </w:r>
                      <w:r>
                        <w:rPr>
                          <w:rFonts w:ascii="黑体" w:eastAsia="黑体" w:hAnsi="黑体" w:cs="黑体" w:hint="eastAsia"/>
                          <w:b/>
                          <w:bCs/>
                          <w:color w:val="1F2DA8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7F9533" wp14:editId="0D8BB5C6">
                <wp:simplePos x="0" y="0"/>
                <wp:positionH relativeFrom="column">
                  <wp:posOffset>678815</wp:posOffset>
                </wp:positionH>
                <wp:positionV relativeFrom="paragraph">
                  <wp:posOffset>138430</wp:posOffset>
                </wp:positionV>
                <wp:extent cx="6334125" cy="0"/>
                <wp:effectExtent l="0" t="6350" r="0" b="6350"/>
                <wp:wrapNone/>
                <wp:docPr id="17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A850B" id="直接连接符 11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5pt,10.9pt" to="552.2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" strokecolor="black [3213]" strokeweight="1pt">
                <v:stroke dashstyle="1 1" joinstyle="miter"/>
              </v:line>
            </w:pict>
          </mc:Fallback>
        </mc:AlternateContent>
      </w:r>
    </w:p>
    <w:p w14:paraId="6E654D26" w14:textId="77777777" w:rsidR="00A55EF1" w:rsidRDefault="00A55EF1"/>
    <w:p w14:paraId="3F4D9521" w14:textId="77777777" w:rsidR="00A55EF1" w:rsidRDefault="00A55EF1"/>
    <w:p w14:paraId="1E5EE33D" w14:textId="77777777" w:rsidR="00A55EF1" w:rsidRDefault="00000000">
      <w:pPr>
        <w:tabs>
          <w:tab w:val="left" w:pos="1401"/>
        </w:tabs>
        <w:jc w:val="left"/>
        <w:rPr>
          <w:rFonts w:ascii="微软雅黑" w:eastAsia="微软雅黑" w:hAnsi="微软雅黑" w:cs="微软雅黑" w:hint="eastAsia"/>
          <w:color w:val="404040" w:themeColor="text1" w:themeTint="BF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3C92427" wp14:editId="167CC0FD">
                <wp:simplePos x="0" y="0"/>
                <wp:positionH relativeFrom="column">
                  <wp:posOffset>855980</wp:posOffset>
                </wp:positionH>
                <wp:positionV relativeFrom="paragraph">
                  <wp:posOffset>86995</wp:posOffset>
                </wp:positionV>
                <wp:extent cx="1332865" cy="436880"/>
                <wp:effectExtent l="0" t="0" r="635" b="127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3610" y="9890125"/>
                          <a:ext cx="1332865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8D87B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大赛经历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92427" id="文本框 55" o:spid="_x0000_s1036" type="#_x0000_t202" style="position:absolute;margin-left:67.4pt;margin-top:6.85pt;width:104.95pt;height:34.4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" filled="f" stroked="f" strokeweight=".5pt">
                <v:textbox>
                  <w:txbxContent>
                    <w:p w14:paraId="3A28D87B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</w:rPr>
                        <w:t>大赛经历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4B047510" wp14:editId="050BC7C6">
                <wp:simplePos x="0" y="0"/>
                <wp:positionH relativeFrom="column">
                  <wp:posOffset>633730</wp:posOffset>
                </wp:positionH>
                <wp:positionV relativeFrom="paragraph">
                  <wp:posOffset>179070</wp:posOffset>
                </wp:positionV>
                <wp:extent cx="250825" cy="250825"/>
                <wp:effectExtent l="0" t="0" r="15875" b="1587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29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A09D5" id="组合 20" o:spid="_x0000_s1026" style="position:absolute;margin-left:49.9pt;margin-top:14.1pt;width:19.75pt;height:19.75pt;rotation:-177;z-index:251675136" coordorigin="10418,3954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">
                <v:oval id="椭圆 10" o:spid="_x0000_s1027" style="position:absolute;left:10418;top:3954;width:668;height: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" fillcolor="#ffc000" stroked="f" strokeweight="1pt">
                  <v:stroke joinstyle="miter"/>
                </v:oval>
                <v:shape id="直角三角形 11" o:spid="_x0000_s1028" type="#_x0000_t6" style="position:absolute;left:10622;top:4090;width:382;height:382;rotation: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FFBAC0E" wp14:editId="6504669B">
                <wp:simplePos x="0" y="0"/>
                <wp:positionH relativeFrom="column">
                  <wp:posOffset>655320</wp:posOffset>
                </wp:positionH>
                <wp:positionV relativeFrom="paragraph">
                  <wp:posOffset>118745</wp:posOffset>
                </wp:positionV>
                <wp:extent cx="6334125" cy="0"/>
                <wp:effectExtent l="0" t="0" r="0" b="0"/>
                <wp:wrapNone/>
                <wp:docPr id="2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80135" y="7773670"/>
                          <a:ext cx="6334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029A3" id="直接连接符 11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6pt,9.35pt" to="550.3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" strokecolor="black [3213]" strokeweight="1pt">
                <v:stroke dashstyle="1 1" joinstyle="miter"/>
              </v:line>
            </w:pict>
          </mc:Fallback>
        </mc:AlternateContent>
      </w:r>
    </w:p>
    <w:p w14:paraId="3940633E" w14:textId="77777777" w:rsidR="00A55EF1" w:rsidRDefault="00000000">
      <w:pPr>
        <w:tabs>
          <w:tab w:val="left" w:pos="1401"/>
        </w:tabs>
        <w:jc w:val="left"/>
        <w:rPr>
          <w:rFonts w:ascii="微软雅黑" w:eastAsia="微软雅黑" w:hAnsi="微软雅黑" w:cs="微软雅黑" w:hint="eastAsia"/>
          <w:color w:val="404040" w:themeColor="text1" w:themeTint="BF"/>
          <w:sz w:val="21"/>
          <w:szCs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4E13A1F" wp14:editId="7F7FB417">
                <wp:simplePos x="0" y="0"/>
                <wp:positionH relativeFrom="column">
                  <wp:posOffset>594360</wp:posOffset>
                </wp:positionH>
                <wp:positionV relativeFrom="paragraph">
                  <wp:posOffset>71755</wp:posOffset>
                </wp:positionV>
                <wp:extent cx="6286500" cy="39243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3105" y="10175875"/>
                          <a:ext cx="6286500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77AD8" w14:textId="77777777" w:rsidR="00A55EF1" w:rsidRDefault="00000000">
                            <w:r>
                              <w:rPr>
                                <w:rFonts w:ascii="宋体" w:eastAsia="宋体" w:hAnsi="宋体" w:cs="宋体" w:hint="eastAsia"/>
                              </w:rPr>
                              <w:sym w:font="Webdings" w:char="0038"/>
                            </w:r>
                            <w:r>
                              <w:rPr>
                                <w:rFonts w:hint="eastAsia"/>
                              </w:rPr>
                              <w:t>全国大学生电子设计大赛，高校电气电子工程创新大赛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3A1F" id="文本框 58" o:spid="_x0000_s1037" type="#_x0000_t202" style="position:absolute;margin-left:46.8pt;margin-top:5.65pt;width:495pt;height:30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" filled="f" stroked="f" strokeweight=".5pt">
                <v:textbox>
                  <w:txbxContent>
                    <w:p w14:paraId="14B77AD8" w14:textId="77777777" w:rsidR="00A55EF1" w:rsidRDefault="00000000">
                      <w:r>
                        <w:rPr>
                          <w:rFonts w:ascii="宋体" w:eastAsia="宋体" w:hAnsi="宋体" w:cs="宋体" w:hint="eastAsia"/>
                        </w:rPr>
                        <w:sym w:font="Webdings" w:char="0038"/>
                      </w:r>
                      <w:r>
                        <w:rPr>
                          <w:rFonts w:hint="eastAsia"/>
                        </w:rPr>
                        <w:t>全国大学生电子设计大赛，高校电气电子工程创新大赛</w:t>
                      </w:r>
                    </w:p>
                  </w:txbxContent>
                </v:textbox>
              </v:shape>
            </w:pict>
          </mc:Fallback>
        </mc:AlternateContent>
      </w:r>
    </w:p>
    <w:p w14:paraId="762C1152" w14:textId="77777777" w:rsidR="00A55EF1" w:rsidRDefault="00000000">
      <w:pPr>
        <w:tabs>
          <w:tab w:val="left" w:pos="1401"/>
        </w:tabs>
        <w:jc w:val="left"/>
        <w:rPr>
          <w:rFonts w:ascii="微软雅黑" w:eastAsia="微软雅黑" w:hAnsi="微软雅黑" w:cs="微软雅黑" w:hint="eastAsia"/>
          <w:color w:val="404040" w:themeColor="text1" w:themeTint="BF"/>
          <w:sz w:val="21"/>
          <w:szCs w:val="21"/>
        </w:rPr>
        <w:sectPr w:rsidR="00A55EF1">
          <w:pgSz w:w="11906" w:h="16838"/>
          <w:pgMar w:top="0" w:right="0" w:bottom="0" w:left="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12CC7DF" wp14:editId="0DFC970C">
                <wp:simplePos x="0" y="0"/>
                <wp:positionH relativeFrom="column">
                  <wp:posOffset>668655</wp:posOffset>
                </wp:positionH>
                <wp:positionV relativeFrom="paragraph">
                  <wp:posOffset>-80010</wp:posOffset>
                </wp:positionV>
                <wp:extent cx="6334125" cy="0"/>
                <wp:effectExtent l="0" t="6350" r="0" b="6350"/>
                <wp:wrapNone/>
                <wp:docPr id="5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368CC" id="直接连接符 11" o:spid="_x0000_s1026" style="position:absolute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65pt,-6.3pt" to="551.4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" strokecolor="black [3213]" strokeweight="1pt">
                <v:stroke dashstyle="1 1" joinstyle="miter"/>
              </v:line>
            </w:pict>
          </mc:Fallback>
        </mc:AlternateContent>
      </w:r>
    </w:p>
    <w:p w14:paraId="13A161CA" w14:textId="77777777" w:rsidR="00A55EF1" w:rsidRDefault="00000000">
      <w:pPr>
        <w:tabs>
          <w:tab w:val="left" w:pos="1401"/>
        </w:tabs>
        <w:jc w:val="left"/>
        <w:rPr>
          <w:rFonts w:ascii="微软雅黑" w:eastAsia="微软雅黑" w:hAnsi="微软雅黑" w:cs="微软雅黑" w:hint="eastAsia"/>
          <w:color w:val="404040" w:themeColor="text1" w:themeTint="BF"/>
          <w:sz w:val="21"/>
          <w:szCs w:val="21"/>
        </w:rPr>
        <w:sectPr w:rsidR="00A55EF1">
          <w:pgSz w:w="11906" w:h="16838"/>
          <w:pgMar w:top="0" w:right="0" w:bottom="0" w:left="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E3B6374" wp14:editId="3763268B">
                <wp:simplePos x="0" y="0"/>
                <wp:positionH relativeFrom="column">
                  <wp:posOffset>541020</wp:posOffset>
                </wp:positionH>
                <wp:positionV relativeFrom="paragraph">
                  <wp:posOffset>961390</wp:posOffset>
                </wp:positionV>
                <wp:extent cx="6343650" cy="0"/>
                <wp:effectExtent l="0" t="6350" r="0" b="6350"/>
                <wp:wrapNone/>
                <wp:docPr id="5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0C272" id="直接连接符 11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6pt,75.7pt" to="542.1pt,7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" strokecolor="black [3213]" strokeweight="1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1CA6E52" wp14:editId="7DF73918">
                <wp:simplePos x="0" y="0"/>
                <wp:positionH relativeFrom="column">
                  <wp:posOffset>706755</wp:posOffset>
                </wp:positionH>
                <wp:positionV relativeFrom="paragraph">
                  <wp:posOffset>513715</wp:posOffset>
                </wp:positionV>
                <wp:extent cx="6271895" cy="4794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1895" cy="47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C9043" w14:textId="77777777" w:rsidR="00A55EF1" w:rsidRDefault="00000000">
                            <w:pPr>
                              <w:rPr>
                                <w:rFonts w:ascii="华文行楷" w:eastAsia="华文行楷" w:hAnsi="华文行楷" w:cs="华文行楷" w:hint="eastAsia"/>
                                <w:color w:val="1F2DA8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props3d w14:extrusionH="0" w14:contourW="0" w14:prstMaterial="clear"/>
                              </w:rPr>
                              <w:t>个人项目经历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A6E52" id="文本框 49" o:spid="_x0000_s1038" type="#_x0000_t202" style="position:absolute;margin-left:55.65pt;margin-top:40.45pt;width:493.85pt;height:37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" filled="f" stroked="f" strokeweight=".5pt">
                <v:textbox>
                  <w:txbxContent>
                    <w:p w14:paraId="6CAC9043" w14:textId="77777777" w:rsidR="00A55EF1" w:rsidRDefault="00000000">
                      <w:pPr>
                        <w:rPr>
                          <w:rFonts w:ascii="华文行楷" w:eastAsia="华文行楷" w:hAnsi="华文行楷" w:cs="华文行楷" w:hint="eastAsia"/>
                          <w:color w:val="1F2DA8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props3d w14:extrusionH="0" w14:contourW="0" w14:prstMaterial="clear"/>
                        </w:rPr>
                        <w:t>个人项目经历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05650EC" wp14:editId="5A6B234F">
                <wp:simplePos x="0" y="0"/>
                <wp:positionH relativeFrom="column">
                  <wp:posOffset>417830</wp:posOffset>
                </wp:positionH>
                <wp:positionV relativeFrom="paragraph">
                  <wp:posOffset>985520</wp:posOffset>
                </wp:positionV>
                <wp:extent cx="6619875" cy="9363710"/>
                <wp:effectExtent l="0" t="0" r="9525" b="889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08305" y="528320"/>
                          <a:ext cx="6619875" cy="93637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2DBBD" w14:textId="77777777" w:rsidR="00A55EF1" w:rsidRDefault="00A55EF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CA48314" w14:textId="77777777" w:rsidR="00A55EF1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软件：</w:t>
                            </w:r>
                          </w:p>
                          <w:p w14:paraId="2E45708E" w14:textId="77777777" w:rsidR="00A55EF1" w:rsidRDefault="00A55EF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8FBCCB5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项目名称：贪吃蛇小游戏</w:t>
                            </w:r>
                          </w:p>
                          <w:p w14:paraId="2EE8FC6B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项目功能：可以实现贪吃蛇的长度变化以及食物的随机刷新，同时吃的食物累积到一定数量后会出现限时的奖励食物。</w:t>
                            </w:r>
                          </w:p>
                          <w:p w14:paraId="3B286558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支持：保存游戏进度。</w:t>
                            </w:r>
                          </w:p>
                          <w:p w14:paraId="17C4BDF5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开发环境：基于Visual Studio2022的C++环境开发。</w:t>
                            </w:r>
                          </w:p>
                          <w:p w14:paraId="71B82370" w14:textId="77777777" w:rsidR="00A55EF1" w:rsidRDefault="00A55EF1">
                            <w:pP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</w:rPr>
                            </w:pPr>
                          </w:p>
                          <w:p w14:paraId="40346BCF" w14:textId="77777777" w:rsidR="00A55EF1" w:rsidRDefault="00A55EF1">
                            <w:pP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</w:rPr>
                            </w:pPr>
                          </w:p>
                          <w:p w14:paraId="3618C23C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项目名称：图书管理系统</w:t>
                            </w:r>
                          </w:p>
                          <w:p w14:paraId="6EE0500F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项目功能：实现图书的信息录入和存储并保存至文档中，同时也可以实现图书信息的查找功能。</w:t>
                            </w:r>
                          </w:p>
                          <w:p w14:paraId="2E6C4E9B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支持：多种书籍的录入，创建管理者和访客身份</w:t>
                            </w:r>
                          </w:p>
                          <w:p w14:paraId="0C104D3B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开发环境：基于Visual Studio2022的C++环境开发。</w:t>
                            </w:r>
                          </w:p>
                          <w:p w14:paraId="686F7765" w14:textId="77777777" w:rsidR="00A55EF1" w:rsidRDefault="00A55EF1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174448EB" w14:textId="77777777" w:rsidR="00A55EF1" w:rsidRDefault="00A55EF1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31AE1013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项目名称：多点光照度监测系统上位机程序设计</w:t>
                            </w:r>
                          </w:p>
                          <w:p w14:paraId="7DAB8549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项目功能：通过连接串口实时监测待测光照点的光照强度，并将所测得的数据显示在窗口，同时将所检测的数据写入MySQL存储。拥有防护功能访问数据库内的数据时需要验证身份。</w:t>
                            </w:r>
                          </w:p>
                          <w:p w14:paraId="3825404D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支持：MySQL</w:t>
                            </w:r>
                          </w:p>
                          <w:p w14:paraId="08208A57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开发环境：基于Visual Studio的C#环境开发</w:t>
                            </w:r>
                          </w:p>
                          <w:p w14:paraId="6367E034" w14:textId="77777777" w:rsidR="00A55EF1" w:rsidRDefault="00A55EF1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2311185D" w14:textId="77777777" w:rsidR="00A55EF1" w:rsidRDefault="00A55EF1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61E069B8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项目名称：时钟的整点报时及修改时间功能的仿真电路</w:t>
                            </w:r>
                          </w:p>
                          <w:p w14:paraId="7944B20C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项目功能：每经过一小时产生蜂鸣，并且可以设定闹钟，同时可以修改已设定的时间。</w:t>
                            </w:r>
                          </w:p>
                          <w:p w14:paraId="5B6F8060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开发环境：Multisim</w:t>
                            </w:r>
                          </w:p>
                          <w:p w14:paraId="5F9CD331" w14:textId="77777777" w:rsidR="00A55EF1" w:rsidRDefault="00A55EF1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1E5EE35B" w14:textId="77777777" w:rsidR="00A55EF1" w:rsidRDefault="00A55EF1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3944EAC2" w14:textId="77777777" w:rsidR="00A55EF1" w:rsidRDefault="00000000">
                            <w:pPr>
                              <w:spacing w:line="360" w:lineRule="auto"/>
                              <w:outlineLvl w:val="0"/>
                              <w:rPr>
                                <w:rFonts w:ascii="宋体" w:eastAsia="宋体" w:hAnsi="宋体" w:cs="宋体" w:hint="eastAsia"/>
                                <w:bCs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项目名称:</w:t>
                            </w:r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基于LabVIEW的多点温度监测系统上位机软件设计</w:t>
                            </w:r>
                          </w:p>
                          <w:p w14:paraId="23EEE002" w14:textId="77777777" w:rsidR="00A55EF1" w:rsidRDefault="00000000">
                            <w:pPr>
                              <w:spacing w:line="360" w:lineRule="auto"/>
                              <w:outlineLvl w:val="0"/>
                              <w:rPr>
                                <w:rFonts w:ascii="宋体" w:eastAsia="宋体" w:hAnsi="宋体" w:cs="宋体" w:hint="eastAsia"/>
                                <w:bCs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项目功能:通过串口实现</w:t>
                            </w:r>
                            <w:proofErr w:type="spellStart"/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Labview</w:t>
                            </w:r>
                            <w:proofErr w:type="spellEnd"/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和MODBUS之间的通信,并将MODBUS中寄存器内的数据信息写入MySQL存储,同时上位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机支持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发送指令,查看历史数据功能.</w:t>
                            </w:r>
                          </w:p>
                          <w:p w14:paraId="1E1463CD" w14:textId="77777777" w:rsidR="00A55EF1" w:rsidRDefault="00000000">
                            <w:pPr>
                              <w:spacing w:line="360" w:lineRule="auto"/>
                              <w:outlineLvl w:val="0"/>
                              <w:rPr>
                                <w:rFonts w:ascii="宋体" w:eastAsia="宋体" w:hAnsi="宋体" w:cs="宋体" w:hint="eastAsia"/>
                                <w:bCs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支持:数据库的增删查改,切换寄存器地址</w:t>
                            </w:r>
                          </w:p>
                          <w:p w14:paraId="0F45765C" w14:textId="77777777" w:rsidR="00A55EF1" w:rsidRDefault="00000000">
                            <w:pPr>
                              <w:spacing w:line="360" w:lineRule="auto"/>
                              <w:outlineLvl w:val="0"/>
                              <w:rPr>
                                <w:rFonts w:ascii="宋体" w:eastAsia="宋体" w:hAnsi="宋体" w:cs="宋体" w:hint="eastAsia"/>
                                <w:bCs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开发环境: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MODBUS,Labview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  <w:bCs/>
                              </w:rPr>
                              <w:t>,MySQL</w:t>
                            </w:r>
                            <w:proofErr w:type="spellEnd"/>
                          </w:p>
                          <w:p w14:paraId="76DA5473" w14:textId="77777777" w:rsidR="00A55EF1" w:rsidRDefault="00A55EF1"/>
                          <w:p w14:paraId="30E6C65A" w14:textId="77777777" w:rsidR="00A55EF1" w:rsidRDefault="00A55EF1"/>
                          <w:p w14:paraId="205426DD" w14:textId="77777777" w:rsidR="00A55EF1" w:rsidRDefault="00A55E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650EC" id="文本框 30" o:spid="_x0000_s1039" type="#_x0000_t202" style="position:absolute;margin-left:32.9pt;margin-top:77.6pt;width:521.25pt;height:737.3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" fillcolor="#f2f2f2 [3052]" stroked="f" strokeweight=".5pt">
                <v:textbox>
                  <w:txbxContent>
                    <w:p w14:paraId="04B2DBBD" w14:textId="77777777" w:rsidR="00A55EF1" w:rsidRDefault="00A55EF1">
                      <w:pPr>
                        <w:rPr>
                          <w:b/>
                          <w:bCs/>
                        </w:rPr>
                      </w:pPr>
                    </w:p>
                    <w:p w14:paraId="5CA48314" w14:textId="77777777" w:rsidR="00A55EF1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软件：</w:t>
                      </w:r>
                    </w:p>
                    <w:p w14:paraId="2E45708E" w14:textId="77777777" w:rsidR="00A55EF1" w:rsidRDefault="00A55EF1">
                      <w:pPr>
                        <w:rPr>
                          <w:b/>
                          <w:bCs/>
                        </w:rPr>
                      </w:pPr>
                    </w:p>
                    <w:p w14:paraId="38FBCCB5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项目名称：贪吃蛇小游戏</w:t>
                      </w:r>
                    </w:p>
                    <w:p w14:paraId="2EE8FC6B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项目功能：可以实现贪吃蛇的长度变化以及食物的随机刷新，同时吃的食物累积到一定数量后会出现限时的奖励食物。</w:t>
                      </w:r>
                    </w:p>
                    <w:p w14:paraId="3B286558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支持：保存游戏进度。</w:t>
                      </w:r>
                    </w:p>
                    <w:p w14:paraId="17C4BDF5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开发环境：基于Visual Studio2022的C++环境开发。</w:t>
                      </w:r>
                    </w:p>
                    <w:p w14:paraId="71B82370" w14:textId="77777777" w:rsidR="00A55EF1" w:rsidRDefault="00A55EF1">
                      <w:pPr>
                        <w:rPr>
                          <w:rFonts w:ascii="宋体" w:eastAsia="宋体" w:hAnsi="宋体" w:cs="宋体" w:hint="eastAsia"/>
                          <w:b/>
                          <w:bCs/>
                        </w:rPr>
                      </w:pPr>
                    </w:p>
                    <w:p w14:paraId="40346BCF" w14:textId="77777777" w:rsidR="00A55EF1" w:rsidRDefault="00A55EF1">
                      <w:pPr>
                        <w:rPr>
                          <w:rFonts w:ascii="宋体" w:eastAsia="宋体" w:hAnsi="宋体" w:cs="宋体" w:hint="eastAsia"/>
                          <w:b/>
                          <w:bCs/>
                        </w:rPr>
                      </w:pPr>
                    </w:p>
                    <w:p w14:paraId="3618C23C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项目名称：图书管理系统</w:t>
                      </w:r>
                    </w:p>
                    <w:p w14:paraId="6EE0500F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项目功能：实现图书的信息录入和存储并保存至文档中，同时也可以实现图书信息的查找功能。</w:t>
                      </w:r>
                    </w:p>
                    <w:p w14:paraId="2E6C4E9B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支持：多种书籍的录入，创建管理者和访客身份</w:t>
                      </w:r>
                    </w:p>
                    <w:p w14:paraId="0C104D3B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开发环境：基于Visual Studio2022的C++环境开发。</w:t>
                      </w:r>
                    </w:p>
                    <w:p w14:paraId="686F7765" w14:textId="77777777" w:rsidR="00A55EF1" w:rsidRDefault="00A55EF1">
                      <w:pPr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174448EB" w14:textId="77777777" w:rsidR="00A55EF1" w:rsidRDefault="00A55EF1">
                      <w:pPr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31AE1013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项目名称：多点光照度监测系统上位机程序设计</w:t>
                      </w:r>
                    </w:p>
                    <w:p w14:paraId="7DAB8549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项目功能：通过连接串口实时监测待测光照点的光照强度，并将所测得的数据显示在窗口，同时将所检测的数据写入MySQL存储。拥有防护功能访问数据库内的数据时需要验证身份。</w:t>
                      </w:r>
                    </w:p>
                    <w:p w14:paraId="3825404D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支持：MySQL</w:t>
                      </w:r>
                    </w:p>
                    <w:p w14:paraId="08208A57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开发环境：基于Visual Studio的C#环境开发</w:t>
                      </w:r>
                    </w:p>
                    <w:p w14:paraId="6367E034" w14:textId="77777777" w:rsidR="00A55EF1" w:rsidRDefault="00A55EF1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2311185D" w14:textId="77777777" w:rsidR="00A55EF1" w:rsidRDefault="00A55EF1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61E069B8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项目名称：时钟的整点报时及修改时间功能的仿真电路</w:t>
                      </w:r>
                    </w:p>
                    <w:p w14:paraId="7944B20C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项目功能：每经过一小时产生蜂鸣，并且可以设定闹钟，同时可以修改已设定的时间。</w:t>
                      </w:r>
                    </w:p>
                    <w:p w14:paraId="5B6F8060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开发环境：Multisim</w:t>
                      </w:r>
                    </w:p>
                    <w:p w14:paraId="5F9CD331" w14:textId="77777777" w:rsidR="00A55EF1" w:rsidRDefault="00A55EF1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1E5EE35B" w14:textId="77777777" w:rsidR="00A55EF1" w:rsidRDefault="00A55EF1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3944EAC2" w14:textId="77777777" w:rsidR="00A55EF1" w:rsidRDefault="00000000">
                      <w:pPr>
                        <w:spacing w:line="360" w:lineRule="auto"/>
                        <w:outlineLvl w:val="0"/>
                        <w:rPr>
                          <w:rFonts w:ascii="宋体" w:eastAsia="宋体" w:hAnsi="宋体" w:cs="宋体" w:hint="eastAsia"/>
                          <w:bCs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项目名称:</w:t>
                      </w:r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基于LabVIEW的多点温度监测系统上位机软件设计</w:t>
                      </w:r>
                    </w:p>
                    <w:p w14:paraId="23EEE002" w14:textId="77777777" w:rsidR="00A55EF1" w:rsidRDefault="00000000">
                      <w:pPr>
                        <w:spacing w:line="360" w:lineRule="auto"/>
                        <w:outlineLvl w:val="0"/>
                        <w:rPr>
                          <w:rFonts w:ascii="宋体" w:eastAsia="宋体" w:hAnsi="宋体" w:cs="宋体" w:hint="eastAsia"/>
                          <w:bCs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项目功能:通过串口实现</w:t>
                      </w:r>
                      <w:proofErr w:type="spellStart"/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Labview</w:t>
                      </w:r>
                      <w:proofErr w:type="spellEnd"/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和MODBUS之间的通信,并将MODBUS中寄存器内的数据信息写入MySQL存储,同时上位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机支持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发送指令,查看历史数据功能.</w:t>
                      </w:r>
                    </w:p>
                    <w:p w14:paraId="1E1463CD" w14:textId="77777777" w:rsidR="00A55EF1" w:rsidRDefault="00000000">
                      <w:pPr>
                        <w:spacing w:line="360" w:lineRule="auto"/>
                        <w:outlineLvl w:val="0"/>
                        <w:rPr>
                          <w:rFonts w:ascii="宋体" w:eastAsia="宋体" w:hAnsi="宋体" w:cs="宋体" w:hint="eastAsia"/>
                          <w:bCs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支持:数据库的增删查改,切换寄存器地址</w:t>
                      </w:r>
                    </w:p>
                    <w:p w14:paraId="0F45765C" w14:textId="77777777" w:rsidR="00A55EF1" w:rsidRDefault="00000000">
                      <w:pPr>
                        <w:spacing w:line="360" w:lineRule="auto"/>
                        <w:outlineLvl w:val="0"/>
                        <w:rPr>
                          <w:rFonts w:ascii="宋体" w:eastAsia="宋体" w:hAnsi="宋体" w:cs="宋体" w:hint="eastAsia"/>
                          <w:bCs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开发环境:</w:t>
                      </w:r>
                      <w:proofErr w:type="spellStart"/>
                      <w:proofErr w:type="gramStart"/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MODBUS,Labview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  <w:bCs/>
                        </w:rPr>
                        <w:t>,MySQL</w:t>
                      </w:r>
                      <w:proofErr w:type="spellEnd"/>
                    </w:p>
                    <w:p w14:paraId="76DA5473" w14:textId="77777777" w:rsidR="00A55EF1" w:rsidRDefault="00A55EF1"/>
                    <w:p w14:paraId="30E6C65A" w14:textId="77777777" w:rsidR="00A55EF1" w:rsidRDefault="00A55EF1"/>
                    <w:p w14:paraId="205426DD" w14:textId="77777777" w:rsidR="00A55EF1" w:rsidRDefault="00A55EF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5B3662AB" wp14:editId="50741336">
                <wp:simplePos x="0" y="0"/>
                <wp:positionH relativeFrom="column">
                  <wp:posOffset>447040</wp:posOffset>
                </wp:positionH>
                <wp:positionV relativeFrom="paragraph">
                  <wp:posOffset>617855</wp:posOffset>
                </wp:positionV>
                <wp:extent cx="250825" cy="250825"/>
                <wp:effectExtent l="0" t="0" r="8255" b="8255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46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67133" id="组合 42" o:spid="_x0000_s1026" style="position:absolute;margin-left:35.2pt;margin-top:48.65pt;width:19.75pt;height:19.75pt;rotation:-177;z-index:251671040" coordorigin="10418,3954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">
                <v:oval id="椭圆 10" o:spid="_x0000_s1027" style="position:absolute;left:10418;top:3954;width:668;height: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" fillcolor="#ffc000" stroked="f" strokeweight="1pt">
                  <v:stroke joinstyle="miter"/>
                </v:oval>
                <v:shape id="直角三角形 11" o:spid="_x0000_s1028" type="#_x0000_t6" style="position:absolute;left:10622;top:4090;width:382;height:382;rotation: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11D756" wp14:editId="177EB41E">
                <wp:simplePos x="0" y="0"/>
                <wp:positionH relativeFrom="column">
                  <wp:posOffset>335280</wp:posOffset>
                </wp:positionH>
                <wp:positionV relativeFrom="paragraph">
                  <wp:posOffset>389890</wp:posOffset>
                </wp:positionV>
                <wp:extent cx="6779895" cy="10223500"/>
                <wp:effectExtent l="69850" t="15875" r="23495" b="7810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895" cy="10223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E2FCA" id="矩形 28" o:spid="_x0000_s1026" style="position:absolute;margin-left:26.4pt;margin-top:30.7pt;width:533.85pt;height:80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" fillcolor="#f2f2f2 [3052]" stroked="f" strokeweight="1pt">
                <v:shadow on="t" color="black" opacity="26214f" origin=".5,-.5" offset="-.74836mm,.74836mm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2D0AD60" wp14:editId="4A982AD8">
                <wp:simplePos x="0" y="0"/>
                <wp:positionH relativeFrom="column">
                  <wp:posOffset>240030</wp:posOffset>
                </wp:positionH>
                <wp:positionV relativeFrom="paragraph">
                  <wp:posOffset>200660</wp:posOffset>
                </wp:positionV>
                <wp:extent cx="1195070" cy="1212215"/>
                <wp:effectExtent l="80645" t="42545" r="19685" b="558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070" cy="1212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2FEE8C" id="矩形 26" o:spid="_x0000_s1026" style="position:absolute;margin-left:18.9pt;margin-top:15.8pt;width:94.1pt;height:95.4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" fillcolor="#ffc000 [3207]" stroked="f" strokeweight="1pt">
                <v:shadow on="t" color="black" opacity="26214f" origin=".5" offset="-3pt,0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AB07AC2" wp14:editId="6F623998">
                <wp:simplePos x="0" y="0"/>
                <wp:positionH relativeFrom="column">
                  <wp:posOffset>1663700</wp:posOffset>
                </wp:positionH>
                <wp:positionV relativeFrom="paragraph">
                  <wp:posOffset>1971675</wp:posOffset>
                </wp:positionV>
                <wp:extent cx="5568315" cy="8423910"/>
                <wp:effectExtent l="15875" t="15875" r="69850" b="793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315" cy="8423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93194" id="矩形 16" o:spid="_x0000_s1026" style="position:absolute;margin-left:131pt;margin-top:155.25pt;width:438.45pt;height:663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" fillcolor="#ffc000 [3207]" stroked="f" strokeweight="1pt">
                <v:shadow on="t" color="black" opacity="26214f" origin="-.5,-.5" offset=".74836mm,.74836mm"/>
              </v:rect>
            </w:pict>
          </mc:Fallback>
        </mc:AlternateContent>
      </w:r>
    </w:p>
    <w:p w14:paraId="3131448C" w14:textId="77777777" w:rsidR="00A55EF1" w:rsidRDefault="00000000">
      <w:pPr>
        <w:tabs>
          <w:tab w:val="left" w:pos="1401"/>
        </w:tabs>
        <w:jc w:val="left"/>
        <w:rPr>
          <w:rFonts w:ascii="微软雅黑" w:eastAsia="微软雅黑" w:hAnsi="微软雅黑" w:cs="微软雅黑" w:hint="eastAsia"/>
          <w:color w:val="404040" w:themeColor="text1" w:themeTint="BF"/>
          <w:sz w:val="21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48633F" wp14:editId="4214386F">
                <wp:simplePos x="0" y="0"/>
                <wp:positionH relativeFrom="column">
                  <wp:posOffset>592455</wp:posOffset>
                </wp:positionH>
                <wp:positionV relativeFrom="paragraph">
                  <wp:posOffset>1046480</wp:posOffset>
                </wp:positionV>
                <wp:extent cx="6283960" cy="753237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8175" y="1601470"/>
                          <a:ext cx="6283960" cy="7532370"/>
                        </a:xfrm>
                        <a:prstGeom prst="rect">
                          <a:avLst/>
                        </a:prstGeom>
                        <a:ln w="6350" cap="flat" cmpd="sng" algn="ctr">
                          <a:noFill/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8E2B4BD" w14:textId="77777777" w:rsidR="00A55EF1" w:rsidRDefault="00A55EF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C3C89FC" w14:textId="77777777" w:rsidR="00A55EF1" w:rsidRDefault="000000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硬件：</w:t>
                            </w:r>
                          </w:p>
                          <w:p w14:paraId="59863B6C" w14:textId="77777777" w:rsidR="00A55EF1" w:rsidRDefault="00A55EF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DA284E4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项目名称：基于STM32的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蓝牙控制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自动避障小车</w:t>
                            </w:r>
                          </w:p>
                          <w:p w14:paraId="2ED0CC76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项目功能：可以实现小车按照扫描的路线运行,同时检测到障碍物时可以绕道行驶,并且可以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通过蓝牙连接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到手机控制小车。</w:t>
                            </w:r>
                          </w:p>
                          <w:p w14:paraId="1B409619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支持: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蓝牙连接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,红外扫描,USART</w:t>
                            </w:r>
                          </w:p>
                          <w:p w14:paraId="17CAFEA6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开发环境：Keil5</w:t>
                            </w:r>
                          </w:p>
                          <w:p w14:paraId="6197D74E" w14:textId="77777777" w:rsidR="00A55EF1" w:rsidRDefault="00A55EF1">
                            <w:pP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</w:rPr>
                            </w:pPr>
                          </w:p>
                          <w:p w14:paraId="192BC399" w14:textId="77777777" w:rsidR="00A55EF1" w:rsidRDefault="00A55EF1">
                            <w:pP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</w:rPr>
                            </w:pPr>
                          </w:p>
                          <w:p w14:paraId="3EFB8C83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项目名称：基于AT89C52实现16×96大小的LED点阵</w:t>
                            </w:r>
                          </w:p>
                          <w:p w14:paraId="534A65D0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项目功能：可以显示本人名字和数字，同时按下按钮可以切换显示日期，并且均可以做到滚动效果。</w:t>
                            </w:r>
                          </w:p>
                          <w:p w14:paraId="6830CFCD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支持：74HC595芯片，AT89C52</w:t>
                            </w:r>
                          </w:p>
                          <w:p w14:paraId="33A0D340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开发环境：Proteus开发环境，Keil5的AT89C52环境。</w:t>
                            </w:r>
                          </w:p>
                          <w:p w14:paraId="3BD507AE" w14:textId="77777777" w:rsidR="00A55EF1" w:rsidRDefault="00A55EF1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76947859" w14:textId="77777777" w:rsidR="00A55EF1" w:rsidRDefault="00A55EF1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</w:p>
                          <w:p w14:paraId="38D9DBE1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项目名称：基于三菱FX2N系列PLC的流水线控制</w:t>
                            </w:r>
                          </w:p>
                          <w:p w14:paraId="18D50FCC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项目功能：通过编写梯形图和利用PLC内的软元件实现流水线的灌装，空瓶检测和满瓶检测以及报警等功能。</w:t>
                            </w:r>
                          </w:p>
                          <w:p w14:paraId="40CBBC68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支持：FX2N</w:t>
                            </w:r>
                          </w:p>
                          <w:p w14:paraId="6307BD91" w14:textId="77777777" w:rsidR="00A55EF1" w:rsidRDefault="00000000">
                            <w:pPr>
                              <w:spacing w:line="360" w:lineRule="auto"/>
                              <w:rPr>
                                <w:rFonts w:ascii="宋体" w:eastAsia="宋体" w:hAnsi="宋体" w:cs="宋体" w:hint="eastAsia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开发环境：GX Work</w:t>
                            </w:r>
                            <w:proofErr w:type="gramStart"/>
                            <w:r>
                              <w:rPr>
                                <w:rFonts w:ascii="宋体" w:eastAsia="宋体" w:hAnsi="宋体" w:cs="宋体" w:hint="eastAsia"/>
                              </w:rPr>
                              <w:t>2,GT</w:t>
                            </w:r>
                            <w:proofErr w:type="gramEnd"/>
                            <w:r>
                              <w:rPr>
                                <w:rFonts w:ascii="宋体" w:eastAsia="宋体" w:hAnsi="宋体" w:cs="宋体" w:hint="eastAsia"/>
                              </w:rPr>
                              <w:t xml:space="preserve"> Designer</w:t>
                            </w:r>
                          </w:p>
                          <w:p w14:paraId="3B005112" w14:textId="77777777" w:rsidR="00A55EF1" w:rsidRDefault="00A55EF1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8633F" id="文本框 57" o:spid="_x0000_s1040" type="#_x0000_t202" style="position:absolute;margin-left:46.65pt;margin-top:82.4pt;width:494.8pt;height:593.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" filled="f" stroked="f" strokeweight=".5pt">
                <v:stroke dashstyle="dash"/>
                <v:textbox>
                  <w:txbxContent>
                    <w:p w14:paraId="28E2B4BD" w14:textId="77777777" w:rsidR="00A55EF1" w:rsidRDefault="00A55EF1">
                      <w:pPr>
                        <w:rPr>
                          <w:b/>
                          <w:bCs/>
                        </w:rPr>
                      </w:pPr>
                    </w:p>
                    <w:p w14:paraId="1C3C89FC" w14:textId="77777777" w:rsidR="00A55EF1" w:rsidRDefault="000000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>硬件：</w:t>
                      </w:r>
                    </w:p>
                    <w:p w14:paraId="59863B6C" w14:textId="77777777" w:rsidR="00A55EF1" w:rsidRDefault="00A55EF1">
                      <w:pPr>
                        <w:rPr>
                          <w:b/>
                          <w:bCs/>
                        </w:rPr>
                      </w:pPr>
                    </w:p>
                    <w:p w14:paraId="0DA284E4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项目名称：基于STM32的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</w:rPr>
                        <w:t>蓝牙控制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</w:rPr>
                        <w:t>自动避障小车</w:t>
                      </w:r>
                    </w:p>
                    <w:p w14:paraId="2ED0CC76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项目功能：可以实现小车按照扫描的路线运行,同时检测到障碍物时可以绕道行驶,并且可以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</w:rPr>
                        <w:t>通过蓝牙连接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</w:rPr>
                        <w:t>到手机控制小车。</w:t>
                      </w:r>
                    </w:p>
                    <w:p w14:paraId="1B409619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支持: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</w:rPr>
                        <w:t>蓝牙连接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</w:rPr>
                        <w:t>,红外扫描,USART</w:t>
                      </w:r>
                    </w:p>
                    <w:p w14:paraId="17CAFEA6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开发环境：Keil5</w:t>
                      </w:r>
                    </w:p>
                    <w:p w14:paraId="6197D74E" w14:textId="77777777" w:rsidR="00A55EF1" w:rsidRDefault="00A55EF1">
                      <w:pPr>
                        <w:rPr>
                          <w:rFonts w:ascii="宋体" w:eastAsia="宋体" w:hAnsi="宋体" w:cs="宋体" w:hint="eastAsia"/>
                          <w:b/>
                          <w:bCs/>
                        </w:rPr>
                      </w:pPr>
                    </w:p>
                    <w:p w14:paraId="192BC399" w14:textId="77777777" w:rsidR="00A55EF1" w:rsidRDefault="00A55EF1">
                      <w:pPr>
                        <w:rPr>
                          <w:rFonts w:ascii="宋体" w:eastAsia="宋体" w:hAnsi="宋体" w:cs="宋体" w:hint="eastAsia"/>
                          <w:b/>
                          <w:bCs/>
                        </w:rPr>
                      </w:pPr>
                    </w:p>
                    <w:p w14:paraId="3EFB8C83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项目名称：基于AT89C52实现16×96大小的LED点阵</w:t>
                      </w:r>
                    </w:p>
                    <w:p w14:paraId="534A65D0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项目功能：可以显示本人名字和数字，同时按下按钮可以切换显示日期，并且均可以做到滚动效果。</w:t>
                      </w:r>
                    </w:p>
                    <w:p w14:paraId="6830CFCD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支持：74HC595芯片，AT89C52</w:t>
                      </w:r>
                    </w:p>
                    <w:p w14:paraId="33A0D340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开发环境：Proteus开发环境，Keil5的AT89C52环境。</w:t>
                      </w:r>
                    </w:p>
                    <w:p w14:paraId="3BD507AE" w14:textId="77777777" w:rsidR="00A55EF1" w:rsidRDefault="00A55EF1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76947859" w14:textId="77777777" w:rsidR="00A55EF1" w:rsidRDefault="00A55EF1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</w:p>
                    <w:p w14:paraId="38D9DBE1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项目名称：基于三菱FX2N系列PLC的流水线控制</w:t>
                      </w:r>
                    </w:p>
                    <w:p w14:paraId="18D50FCC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项目功能：通过编写梯形图和利用PLC内的软元件实现流水线的灌装，空瓶检测和满瓶检测以及报警等功能。</w:t>
                      </w:r>
                    </w:p>
                    <w:p w14:paraId="40CBBC68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支持：FX2N</w:t>
                      </w:r>
                    </w:p>
                    <w:p w14:paraId="6307BD91" w14:textId="77777777" w:rsidR="00A55EF1" w:rsidRDefault="00000000">
                      <w:pPr>
                        <w:spacing w:line="360" w:lineRule="auto"/>
                        <w:rPr>
                          <w:rFonts w:ascii="宋体" w:eastAsia="宋体" w:hAnsi="宋体" w:cs="宋体" w:hint="eastAsia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开发环境：GX Work</w:t>
                      </w:r>
                      <w:proofErr w:type="gramStart"/>
                      <w:r>
                        <w:rPr>
                          <w:rFonts w:ascii="宋体" w:eastAsia="宋体" w:hAnsi="宋体" w:cs="宋体" w:hint="eastAsia"/>
                        </w:rPr>
                        <w:t>2,GT</w:t>
                      </w:r>
                      <w:proofErr w:type="gramEnd"/>
                      <w:r>
                        <w:rPr>
                          <w:rFonts w:ascii="宋体" w:eastAsia="宋体" w:hAnsi="宋体" w:cs="宋体" w:hint="eastAsia"/>
                        </w:rPr>
                        <w:t xml:space="preserve"> Designer</w:t>
                      </w:r>
                    </w:p>
                    <w:p w14:paraId="3B005112" w14:textId="77777777" w:rsidR="00A55EF1" w:rsidRDefault="00A55EF1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CC5DE48" wp14:editId="6DED2F78">
                <wp:simplePos x="0" y="0"/>
                <wp:positionH relativeFrom="column">
                  <wp:posOffset>563880</wp:posOffset>
                </wp:positionH>
                <wp:positionV relativeFrom="paragraph">
                  <wp:posOffset>956310</wp:posOffset>
                </wp:positionV>
                <wp:extent cx="6343650" cy="0"/>
                <wp:effectExtent l="0" t="6350" r="0" b="6350"/>
                <wp:wrapNone/>
                <wp:docPr id="35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6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31EF92" id="直接连接符 11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4pt,75.3pt" to="543.9pt,7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" strokecolor="black [3213]" strokeweight="1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F42FB17" wp14:editId="07A77BCC">
                <wp:simplePos x="0" y="0"/>
                <wp:positionH relativeFrom="column">
                  <wp:posOffset>846455</wp:posOffset>
                </wp:positionH>
                <wp:positionV relativeFrom="paragraph">
                  <wp:posOffset>517525</wp:posOffset>
                </wp:positionV>
                <wp:extent cx="1310640" cy="43624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2175" y="1050290"/>
                          <a:ext cx="1310640" cy="436245"/>
                        </a:xfrm>
                        <a:prstGeom prst="rect">
                          <a:avLst/>
                        </a:prstGeom>
                        <a:ln w="6350" cap="flat" cmpd="sng" algn="ctr">
                          <a:noFill/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DB542FA" w14:textId="77777777" w:rsidR="00A55EF1" w:rsidRDefault="00000000">
                            <w:pP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2FB17" id="文本框 56" o:spid="_x0000_s1041" type="#_x0000_t202" style="position:absolute;margin-left:66.65pt;margin-top:40.75pt;width:103.2pt;height:34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" filled="f" stroked="f" strokeweight=".5pt">
                <v:stroke dashstyle="dash"/>
                <v:textbox>
                  <w:txbxContent>
                    <w:p w14:paraId="3DB542FA" w14:textId="77777777" w:rsidR="00A55EF1" w:rsidRDefault="00000000">
                      <w:pP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b/>
                          <w:bCs/>
                          <w:sz w:val="28"/>
                          <w:szCs w:val="28"/>
                        </w:rPr>
                        <w:t>个人项目经历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F44FDCD" wp14:editId="54C98042">
                <wp:simplePos x="0" y="0"/>
                <wp:positionH relativeFrom="column">
                  <wp:posOffset>548005</wp:posOffset>
                </wp:positionH>
                <wp:positionV relativeFrom="paragraph">
                  <wp:posOffset>612140</wp:posOffset>
                </wp:positionV>
                <wp:extent cx="250825" cy="250825"/>
                <wp:effectExtent l="0" t="0" r="8255" b="825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980000">
                          <a:off x="0" y="0"/>
                          <a:ext cx="250825" cy="250825"/>
                          <a:chOff x="10418" y="3954"/>
                          <a:chExt cx="668" cy="668"/>
                        </a:xfrm>
                      </wpg:grpSpPr>
                      <wps:wsp>
                        <wps:cNvPr id="44" name="椭圆 10"/>
                        <wps:cNvSpPr/>
                        <wps:spPr>
                          <a:xfrm>
                            <a:off x="10418" y="3954"/>
                            <a:ext cx="668" cy="66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直角三角形 11"/>
                        <wps:cNvSpPr/>
                        <wps:spPr>
                          <a:xfrm rot="2640000">
                            <a:off x="10622" y="4090"/>
                            <a:ext cx="382" cy="382"/>
                          </a:xfrm>
                          <a:prstGeom prst="rt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FFCE1" id="组合 43" o:spid="_x0000_s1026" style="position:absolute;margin-left:43.15pt;margin-top:48.2pt;width:19.75pt;height:19.75pt;rotation:-177;z-index:251663872" coordorigin="10418,3954" coordsize="668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">
                <v:oval id="椭圆 10" o:spid="_x0000_s1027" style="position:absolute;left:10418;top:3954;width:668;height: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" fillcolor="#ffc000" stroked="f" strokeweight="1pt">
                  <v:stroke joinstyle="miter"/>
                </v:oval>
                <v:shape id="直角三角形 11" o:spid="_x0000_s1028" type="#_x0000_t6" style="position:absolute;left:10622;top:4090;width:382;height:382;rotation: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" fillcolor="white [3212]" stroked="f" strokeweight="1pt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4A3533" wp14:editId="26E7BB79">
                <wp:simplePos x="0" y="0"/>
                <wp:positionH relativeFrom="column">
                  <wp:posOffset>1663700</wp:posOffset>
                </wp:positionH>
                <wp:positionV relativeFrom="paragraph">
                  <wp:posOffset>1971675</wp:posOffset>
                </wp:positionV>
                <wp:extent cx="5568315" cy="8423910"/>
                <wp:effectExtent l="15875" t="15875" r="69850" b="7937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8315" cy="84239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3336C" id="矩形 18" o:spid="_x0000_s1026" style="position:absolute;margin-left:131pt;margin-top:155.25pt;width:438.45pt;height:663.3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" fillcolor="#ffc000 [3207]" stroked="f" strokeweight="1pt">
                <v:shadow on="t" color="black" opacity="26214f" origin="-.5,-.5" offset=".74836mm,.74836mm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30FD18C" wp14:editId="30E6B15E">
                <wp:simplePos x="0" y="0"/>
                <wp:positionH relativeFrom="column">
                  <wp:posOffset>240030</wp:posOffset>
                </wp:positionH>
                <wp:positionV relativeFrom="paragraph">
                  <wp:posOffset>200660</wp:posOffset>
                </wp:positionV>
                <wp:extent cx="1195070" cy="1212215"/>
                <wp:effectExtent l="80645" t="42545" r="19685" b="558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070" cy="1212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1CF5C" id="矩形 19" o:spid="_x0000_s1026" style="position:absolute;margin-left:18.9pt;margin-top:15.8pt;width:94.1pt;height:95.4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" fillcolor="#ffc000 [3207]" stroked="f" strokeweight="1pt">
                <v:shadow on="t" color="black" opacity="26214f" origin=".5" offset="-3pt,0"/>
              </v:rect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2F1DE5" wp14:editId="339A9D41">
                <wp:simplePos x="0" y="0"/>
                <wp:positionH relativeFrom="column">
                  <wp:posOffset>335280</wp:posOffset>
                </wp:positionH>
                <wp:positionV relativeFrom="paragraph">
                  <wp:posOffset>366395</wp:posOffset>
                </wp:positionV>
                <wp:extent cx="6779895" cy="10223500"/>
                <wp:effectExtent l="76200" t="22225" r="32385" b="8699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9895" cy="10223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E8530" id="矩形 14" o:spid="_x0000_s1026" style="position:absolute;margin-left:26.4pt;margin-top:28.85pt;width:533.85pt;height:8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" fillcolor="#f2f2f2 [3052]" stroked="f" strokeweight="1pt">
                <v:shadow on="t" color="black" opacity="26214f" origin=".5,-.5" offset="-.74836mm,.74836mm"/>
              </v:rect>
            </w:pict>
          </mc:Fallback>
        </mc:AlternateContent>
      </w:r>
    </w:p>
    <w:sectPr w:rsidR="00A55EF1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CD2A" w14:textId="77777777" w:rsidR="00825956" w:rsidRDefault="00825956" w:rsidP="004333D6">
      <w:r>
        <w:separator/>
      </w:r>
    </w:p>
  </w:endnote>
  <w:endnote w:type="continuationSeparator" w:id="0">
    <w:p w14:paraId="1B13D8A4" w14:textId="77777777" w:rsidR="00825956" w:rsidRDefault="00825956" w:rsidP="00433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altName w:val="微软雅黑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DDC12" w14:textId="77777777" w:rsidR="00825956" w:rsidRDefault="00825956" w:rsidP="004333D6">
      <w:r>
        <w:separator/>
      </w:r>
    </w:p>
  </w:footnote>
  <w:footnote w:type="continuationSeparator" w:id="0">
    <w:p w14:paraId="621E7A8E" w14:textId="77777777" w:rsidR="00825956" w:rsidRDefault="00825956" w:rsidP="004333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jb3VudCI6OTcsImhkaWQiOiIyZDBjMTAyODAwOTAyMjc0YjQ2N2M1NWQ4NTM0NmE2NCIsInVzZXJDb3VudCI6NTh9"/>
  </w:docVars>
  <w:rsids>
    <w:rsidRoot w:val="416B27A7"/>
    <w:rsid w:val="001E0B73"/>
    <w:rsid w:val="001F4F60"/>
    <w:rsid w:val="002359A7"/>
    <w:rsid w:val="00250D1C"/>
    <w:rsid w:val="00393037"/>
    <w:rsid w:val="003936B4"/>
    <w:rsid w:val="004333D6"/>
    <w:rsid w:val="00585F8F"/>
    <w:rsid w:val="007974AA"/>
    <w:rsid w:val="00825956"/>
    <w:rsid w:val="0084114B"/>
    <w:rsid w:val="00850D7F"/>
    <w:rsid w:val="008F7574"/>
    <w:rsid w:val="00925529"/>
    <w:rsid w:val="00931CCC"/>
    <w:rsid w:val="00994A73"/>
    <w:rsid w:val="00A55EF1"/>
    <w:rsid w:val="00B93918"/>
    <w:rsid w:val="00BA33EF"/>
    <w:rsid w:val="00BD44A5"/>
    <w:rsid w:val="00CE7AE4"/>
    <w:rsid w:val="00D22B10"/>
    <w:rsid w:val="00D960AC"/>
    <w:rsid w:val="00F558E4"/>
    <w:rsid w:val="012645F1"/>
    <w:rsid w:val="01330F9C"/>
    <w:rsid w:val="01624B9D"/>
    <w:rsid w:val="016B6FB9"/>
    <w:rsid w:val="01865C15"/>
    <w:rsid w:val="01F01889"/>
    <w:rsid w:val="01F546BA"/>
    <w:rsid w:val="020151F0"/>
    <w:rsid w:val="02080CE0"/>
    <w:rsid w:val="020C4406"/>
    <w:rsid w:val="021D40C7"/>
    <w:rsid w:val="0263595A"/>
    <w:rsid w:val="026B3CBD"/>
    <w:rsid w:val="026C6D7F"/>
    <w:rsid w:val="028D0421"/>
    <w:rsid w:val="029F3A2A"/>
    <w:rsid w:val="02AA3074"/>
    <w:rsid w:val="02C82D89"/>
    <w:rsid w:val="02C923FD"/>
    <w:rsid w:val="03157581"/>
    <w:rsid w:val="0328539C"/>
    <w:rsid w:val="03415CD7"/>
    <w:rsid w:val="03485BE4"/>
    <w:rsid w:val="036C0FA2"/>
    <w:rsid w:val="03794B9C"/>
    <w:rsid w:val="039E3E06"/>
    <w:rsid w:val="039F6692"/>
    <w:rsid w:val="03CB13EC"/>
    <w:rsid w:val="03DC272C"/>
    <w:rsid w:val="03DE15A2"/>
    <w:rsid w:val="03DE5A5A"/>
    <w:rsid w:val="03FC6518"/>
    <w:rsid w:val="04010EAA"/>
    <w:rsid w:val="04056F61"/>
    <w:rsid w:val="040B4DCA"/>
    <w:rsid w:val="04220ED8"/>
    <w:rsid w:val="0451468C"/>
    <w:rsid w:val="04553E3C"/>
    <w:rsid w:val="0455536E"/>
    <w:rsid w:val="046B2EB8"/>
    <w:rsid w:val="0482288C"/>
    <w:rsid w:val="048A2EE5"/>
    <w:rsid w:val="049B21B6"/>
    <w:rsid w:val="04C01F3D"/>
    <w:rsid w:val="04E946B7"/>
    <w:rsid w:val="04FB527F"/>
    <w:rsid w:val="053B0C6B"/>
    <w:rsid w:val="055657B7"/>
    <w:rsid w:val="05646F3B"/>
    <w:rsid w:val="05717BCE"/>
    <w:rsid w:val="059213F3"/>
    <w:rsid w:val="05926287"/>
    <w:rsid w:val="05B636EF"/>
    <w:rsid w:val="05C5306B"/>
    <w:rsid w:val="065359C8"/>
    <w:rsid w:val="06857BB8"/>
    <w:rsid w:val="06F95C68"/>
    <w:rsid w:val="072851CD"/>
    <w:rsid w:val="072F1F03"/>
    <w:rsid w:val="073065CD"/>
    <w:rsid w:val="073E5699"/>
    <w:rsid w:val="074D0750"/>
    <w:rsid w:val="07592133"/>
    <w:rsid w:val="0774703C"/>
    <w:rsid w:val="07795111"/>
    <w:rsid w:val="07807554"/>
    <w:rsid w:val="078F3E7E"/>
    <w:rsid w:val="07D66796"/>
    <w:rsid w:val="07DB478B"/>
    <w:rsid w:val="07DF4A20"/>
    <w:rsid w:val="080A6F5C"/>
    <w:rsid w:val="083722F6"/>
    <w:rsid w:val="087045FD"/>
    <w:rsid w:val="08A20CCB"/>
    <w:rsid w:val="08A33D9A"/>
    <w:rsid w:val="08AA2C1C"/>
    <w:rsid w:val="08B17F51"/>
    <w:rsid w:val="08B8793C"/>
    <w:rsid w:val="08C1539A"/>
    <w:rsid w:val="09065547"/>
    <w:rsid w:val="091530B5"/>
    <w:rsid w:val="092B7994"/>
    <w:rsid w:val="096B0931"/>
    <w:rsid w:val="09772BD9"/>
    <w:rsid w:val="097F383C"/>
    <w:rsid w:val="09807216"/>
    <w:rsid w:val="099C2854"/>
    <w:rsid w:val="09CA5875"/>
    <w:rsid w:val="09F34C4A"/>
    <w:rsid w:val="0A073F5D"/>
    <w:rsid w:val="0A170517"/>
    <w:rsid w:val="0A530758"/>
    <w:rsid w:val="0A736955"/>
    <w:rsid w:val="0A8023AA"/>
    <w:rsid w:val="0ABE1338"/>
    <w:rsid w:val="0AE41BA8"/>
    <w:rsid w:val="0AF73061"/>
    <w:rsid w:val="0B057D70"/>
    <w:rsid w:val="0B0D1389"/>
    <w:rsid w:val="0B17208C"/>
    <w:rsid w:val="0B174FAD"/>
    <w:rsid w:val="0B304FF8"/>
    <w:rsid w:val="0B4D486F"/>
    <w:rsid w:val="0B4E2EB8"/>
    <w:rsid w:val="0B700DE7"/>
    <w:rsid w:val="0BA3397B"/>
    <w:rsid w:val="0BA77083"/>
    <w:rsid w:val="0BB64746"/>
    <w:rsid w:val="0BC53875"/>
    <w:rsid w:val="0BC62827"/>
    <w:rsid w:val="0BC8794A"/>
    <w:rsid w:val="0BD82F27"/>
    <w:rsid w:val="0BFF2282"/>
    <w:rsid w:val="0C171C87"/>
    <w:rsid w:val="0C5B0590"/>
    <w:rsid w:val="0C6D4D16"/>
    <w:rsid w:val="0C8863CF"/>
    <w:rsid w:val="0C8A23C9"/>
    <w:rsid w:val="0C95327F"/>
    <w:rsid w:val="0CA24551"/>
    <w:rsid w:val="0CB50740"/>
    <w:rsid w:val="0CB9190B"/>
    <w:rsid w:val="0CCC2CCC"/>
    <w:rsid w:val="0CF13B4E"/>
    <w:rsid w:val="0D1018E0"/>
    <w:rsid w:val="0D202513"/>
    <w:rsid w:val="0D7B3B3A"/>
    <w:rsid w:val="0D811927"/>
    <w:rsid w:val="0DB430AC"/>
    <w:rsid w:val="0DF02F9B"/>
    <w:rsid w:val="0DF96047"/>
    <w:rsid w:val="0E00022F"/>
    <w:rsid w:val="0E2118D7"/>
    <w:rsid w:val="0E2624D8"/>
    <w:rsid w:val="0E303EF9"/>
    <w:rsid w:val="0E6C5395"/>
    <w:rsid w:val="0E7C3921"/>
    <w:rsid w:val="0EA94BFD"/>
    <w:rsid w:val="0EBA0BEF"/>
    <w:rsid w:val="0EF06A9A"/>
    <w:rsid w:val="0F172D1F"/>
    <w:rsid w:val="0F37502D"/>
    <w:rsid w:val="0F39623B"/>
    <w:rsid w:val="0F4124C9"/>
    <w:rsid w:val="0F845E0F"/>
    <w:rsid w:val="0F863EB3"/>
    <w:rsid w:val="0F9C2325"/>
    <w:rsid w:val="0FA719E8"/>
    <w:rsid w:val="0FA80FAE"/>
    <w:rsid w:val="0FD822FB"/>
    <w:rsid w:val="0FE91A0F"/>
    <w:rsid w:val="10947C4B"/>
    <w:rsid w:val="10A6131C"/>
    <w:rsid w:val="10BA4EB3"/>
    <w:rsid w:val="10BC5EEA"/>
    <w:rsid w:val="10E35BDE"/>
    <w:rsid w:val="10F77955"/>
    <w:rsid w:val="10F90377"/>
    <w:rsid w:val="111B0D82"/>
    <w:rsid w:val="11313C8C"/>
    <w:rsid w:val="11746074"/>
    <w:rsid w:val="11A1507E"/>
    <w:rsid w:val="11C6451F"/>
    <w:rsid w:val="11D83D32"/>
    <w:rsid w:val="120D33A2"/>
    <w:rsid w:val="120F3E01"/>
    <w:rsid w:val="120F50B0"/>
    <w:rsid w:val="122A67A4"/>
    <w:rsid w:val="124A72C3"/>
    <w:rsid w:val="12604822"/>
    <w:rsid w:val="128B6D37"/>
    <w:rsid w:val="12957C2C"/>
    <w:rsid w:val="129D4B77"/>
    <w:rsid w:val="12D87AD0"/>
    <w:rsid w:val="12DC01BE"/>
    <w:rsid w:val="12E153C0"/>
    <w:rsid w:val="12F5270B"/>
    <w:rsid w:val="13245BEF"/>
    <w:rsid w:val="132F4BE6"/>
    <w:rsid w:val="13617C0E"/>
    <w:rsid w:val="13621FE4"/>
    <w:rsid w:val="1376027B"/>
    <w:rsid w:val="13797842"/>
    <w:rsid w:val="13803708"/>
    <w:rsid w:val="13937C3C"/>
    <w:rsid w:val="13B7041D"/>
    <w:rsid w:val="13BC631D"/>
    <w:rsid w:val="13C16EC7"/>
    <w:rsid w:val="13CB0AA4"/>
    <w:rsid w:val="13D472D4"/>
    <w:rsid w:val="141D3AD3"/>
    <w:rsid w:val="142244FA"/>
    <w:rsid w:val="14265125"/>
    <w:rsid w:val="143F60A1"/>
    <w:rsid w:val="145B59C9"/>
    <w:rsid w:val="146D7624"/>
    <w:rsid w:val="1478117E"/>
    <w:rsid w:val="1478549F"/>
    <w:rsid w:val="148773A1"/>
    <w:rsid w:val="148C07A8"/>
    <w:rsid w:val="149E4BE5"/>
    <w:rsid w:val="14BC47F6"/>
    <w:rsid w:val="14DA3E44"/>
    <w:rsid w:val="14E9780B"/>
    <w:rsid w:val="156849F2"/>
    <w:rsid w:val="157B5D97"/>
    <w:rsid w:val="15923486"/>
    <w:rsid w:val="159F0AB1"/>
    <w:rsid w:val="15DD20AD"/>
    <w:rsid w:val="15ED70DD"/>
    <w:rsid w:val="15FF63BB"/>
    <w:rsid w:val="161C5E26"/>
    <w:rsid w:val="1647748F"/>
    <w:rsid w:val="165C3514"/>
    <w:rsid w:val="166409B5"/>
    <w:rsid w:val="167168E6"/>
    <w:rsid w:val="16726E68"/>
    <w:rsid w:val="16B80489"/>
    <w:rsid w:val="16C35F05"/>
    <w:rsid w:val="16CA6311"/>
    <w:rsid w:val="16D34916"/>
    <w:rsid w:val="16F17571"/>
    <w:rsid w:val="17136CB2"/>
    <w:rsid w:val="171D668B"/>
    <w:rsid w:val="173B39BB"/>
    <w:rsid w:val="17491FE8"/>
    <w:rsid w:val="174F5962"/>
    <w:rsid w:val="17540F4D"/>
    <w:rsid w:val="1762441F"/>
    <w:rsid w:val="17783590"/>
    <w:rsid w:val="178626FC"/>
    <w:rsid w:val="17961D47"/>
    <w:rsid w:val="17AE1912"/>
    <w:rsid w:val="17DD3419"/>
    <w:rsid w:val="17F6050F"/>
    <w:rsid w:val="17F8243C"/>
    <w:rsid w:val="180A4FEE"/>
    <w:rsid w:val="180B0512"/>
    <w:rsid w:val="18192BA5"/>
    <w:rsid w:val="18207576"/>
    <w:rsid w:val="182208E4"/>
    <w:rsid w:val="18284D29"/>
    <w:rsid w:val="1854697E"/>
    <w:rsid w:val="1864528B"/>
    <w:rsid w:val="18653B28"/>
    <w:rsid w:val="187B0D87"/>
    <w:rsid w:val="18BB5717"/>
    <w:rsid w:val="18C816A6"/>
    <w:rsid w:val="18E714AB"/>
    <w:rsid w:val="18ED5834"/>
    <w:rsid w:val="190D08A3"/>
    <w:rsid w:val="19170911"/>
    <w:rsid w:val="195237BB"/>
    <w:rsid w:val="19737510"/>
    <w:rsid w:val="197F6AB6"/>
    <w:rsid w:val="19871FEE"/>
    <w:rsid w:val="19C03AC8"/>
    <w:rsid w:val="19CB3913"/>
    <w:rsid w:val="19FA75D9"/>
    <w:rsid w:val="1A18329E"/>
    <w:rsid w:val="1A511745"/>
    <w:rsid w:val="1A535D0D"/>
    <w:rsid w:val="1A692598"/>
    <w:rsid w:val="1A741289"/>
    <w:rsid w:val="1A891CAA"/>
    <w:rsid w:val="1AAB5951"/>
    <w:rsid w:val="1AAE0B8F"/>
    <w:rsid w:val="1B245DF4"/>
    <w:rsid w:val="1B484F58"/>
    <w:rsid w:val="1B8B53CE"/>
    <w:rsid w:val="1BA40BFC"/>
    <w:rsid w:val="1BAA55C0"/>
    <w:rsid w:val="1BC91733"/>
    <w:rsid w:val="1BE77BD1"/>
    <w:rsid w:val="1C1147C7"/>
    <w:rsid w:val="1C1A435F"/>
    <w:rsid w:val="1C240A77"/>
    <w:rsid w:val="1C25557F"/>
    <w:rsid w:val="1C666F15"/>
    <w:rsid w:val="1C72357C"/>
    <w:rsid w:val="1C9A7607"/>
    <w:rsid w:val="1CB76DFC"/>
    <w:rsid w:val="1CC7377D"/>
    <w:rsid w:val="1CE60024"/>
    <w:rsid w:val="1CE9102A"/>
    <w:rsid w:val="1CEF231C"/>
    <w:rsid w:val="1CF47FB7"/>
    <w:rsid w:val="1D2A68CA"/>
    <w:rsid w:val="1D396442"/>
    <w:rsid w:val="1D652731"/>
    <w:rsid w:val="1DD26A50"/>
    <w:rsid w:val="1E046034"/>
    <w:rsid w:val="1E364DA1"/>
    <w:rsid w:val="1E636E30"/>
    <w:rsid w:val="1E6A6A63"/>
    <w:rsid w:val="1E747EA4"/>
    <w:rsid w:val="1E805D73"/>
    <w:rsid w:val="1E8663E2"/>
    <w:rsid w:val="1E8B52B2"/>
    <w:rsid w:val="1E9B60DE"/>
    <w:rsid w:val="1EAA73A5"/>
    <w:rsid w:val="1EB22D28"/>
    <w:rsid w:val="1ECA6E69"/>
    <w:rsid w:val="1EE519F8"/>
    <w:rsid w:val="1F0B388C"/>
    <w:rsid w:val="1F1033CA"/>
    <w:rsid w:val="1F366617"/>
    <w:rsid w:val="1F371388"/>
    <w:rsid w:val="1F4A56AE"/>
    <w:rsid w:val="1F5426C0"/>
    <w:rsid w:val="1F54438A"/>
    <w:rsid w:val="1F5D2F80"/>
    <w:rsid w:val="1F5E445A"/>
    <w:rsid w:val="1F6E7F8A"/>
    <w:rsid w:val="1F9576A5"/>
    <w:rsid w:val="1FBC485E"/>
    <w:rsid w:val="1FF17CD4"/>
    <w:rsid w:val="201B2CD3"/>
    <w:rsid w:val="20362733"/>
    <w:rsid w:val="208328ED"/>
    <w:rsid w:val="20CD6C2B"/>
    <w:rsid w:val="21065BF7"/>
    <w:rsid w:val="21156170"/>
    <w:rsid w:val="21160F2B"/>
    <w:rsid w:val="214229DC"/>
    <w:rsid w:val="2144132B"/>
    <w:rsid w:val="214A67DB"/>
    <w:rsid w:val="21703D3E"/>
    <w:rsid w:val="219D19D9"/>
    <w:rsid w:val="22192627"/>
    <w:rsid w:val="221B2CDC"/>
    <w:rsid w:val="2221560A"/>
    <w:rsid w:val="224A67BA"/>
    <w:rsid w:val="22893415"/>
    <w:rsid w:val="228B32A0"/>
    <w:rsid w:val="22973A63"/>
    <w:rsid w:val="229C7654"/>
    <w:rsid w:val="22B62EC9"/>
    <w:rsid w:val="22D36030"/>
    <w:rsid w:val="22E450D7"/>
    <w:rsid w:val="22FA7566"/>
    <w:rsid w:val="22FF7CAF"/>
    <w:rsid w:val="23015AED"/>
    <w:rsid w:val="2355356A"/>
    <w:rsid w:val="237A07B4"/>
    <w:rsid w:val="238C7F6E"/>
    <w:rsid w:val="23D11AF1"/>
    <w:rsid w:val="24087ADF"/>
    <w:rsid w:val="2429676A"/>
    <w:rsid w:val="246645EF"/>
    <w:rsid w:val="246E071D"/>
    <w:rsid w:val="24AA57B9"/>
    <w:rsid w:val="24AF2B4B"/>
    <w:rsid w:val="24B41CD7"/>
    <w:rsid w:val="24C3255F"/>
    <w:rsid w:val="25054DA8"/>
    <w:rsid w:val="25087382"/>
    <w:rsid w:val="250B0E41"/>
    <w:rsid w:val="250E6029"/>
    <w:rsid w:val="251457EF"/>
    <w:rsid w:val="258722BF"/>
    <w:rsid w:val="261A074A"/>
    <w:rsid w:val="26243349"/>
    <w:rsid w:val="265B5639"/>
    <w:rsid w:val="266057C3"/>
    <w:rsid w:val="26697020"/>
    <w:rsid w:val="26750BB3"/>
    <w:rsid w:val="267E514F"/>
    <w:rsid w:val="26884274"/>
    <w:rsid w:val="26CC0531"/>
    <w:rsid w:val="26D70F61"/>
    <w:rsid w:val="26E45C61"/>
    <w:rsid w:val="270E59DD"/>
    <w:rsid w:val="274B04F5"/>
    <w:rsid w:val="27507E6D"/>
    <w:rsid w:val="27531148"/>
    <w:rsid w:val="27696971"/>
    <w:rsid w:val="27716A62"/>
    <w:rsid w:val="277E68A3"/>
    <w:rsid w:val="27881B2D"/>
    <w:rsid w:val="278C77FB"/>
    <w:rsid w:val="27BE6852"/>
    <w:rsid w:val="27FB6110"/>
    <w:rsid w:val="28195ECA"/>
    <w:rsid w:val="28212236"/>
    <w:rsid w:val="28367902"/>
    <w:rsid w:val="283A15BD"/>
    <w:rsid w:val="286838A9"/>
    <w:rsid w:val="286846FD"/>
    <w:rsid w:val="287D5AD6"/>
    <w:rsid w:val="288D343D"/>
    <w:rsid w:val="28A24139"/>
    <w:rsid w:val="28DA7D6F"/>
    <w:rsid w:val="290F3E41"/>
    <w:rsid w:val="292606C1"/>
    <w:rsid w:val="293A7DBF"/>
    <w:rsid w:val="29491E26"/>
    <w:rsid w:val="29670BC4"/>
    <w:rsid w:val="296D066E"/>
    <w:rsid w:val="298F61AD"/>
    <w:rsid w:val="29DB7499"/>
    <w:rsid w:val="29EE3910"/>
    <w:rsid w:val="2A4B2C4B"/>
    <w:rsid w:val="2A703FD8"/>
    <w:rsid w:val="2A881B31"/>
    <w:rsid w:val="2AB66B03"/>
    <w:rsid w:val="2AB90E4D"/>
    <w:rsid w:val="2B4679F4"/>
    <w:rsid w:val="2B6A1639"/>
    <w:rsid w:val="2B7C42E5"/>
    <w:rsid w:val="2B84320A"/>
    <w:rsid w:val="2B9B3CDA"/>
    <w:rsid w:val="2BA06C5B"/>
    <w:rsid w:val="2BA411B4"/>
    <w:rsid w:val="2BCA0D13"/>
    <w:rsid w:val="2BF4617D"/>
    <w:rsid w:val="2C0203D6"/>
    <w:rsid w:val="2C221D65"/>
    <w:rsid w:val="2C2C4E3E"/>
    <w:rsid w:val="2C2E5632"/>
    <w:rsid w:val="2C3E0BD4"/>
    <w:rsid w:val="2C444745"/>
    <w:rsid w:val="2C4A4F0F"/>
    <w:rsid w:val="2C6774A2"/>
    <w:rsid w:val="2C7D01A5"/>
    <w:rsid w:val="2C855802"/>
    <w:rsid w:val="2C861AD4"/>
    <w:rsid w:val="2C9629A9"/>
    <w:rsid w:val="2CA72871"/>
    <w:rsid w:val="2CAA1C99"/>
    <w:rsid w:val="2CC15CFE"/>
    <w:rsid w:val="2CCC46A4"/>
    <w:rsid w:val="2CD33724"/>
    <w:rsid w:val="2CEC3AA9"/>
    <w:rsid w:val="2D0F21B3"/>
    <w:rsid w:val="2D2A284D"/>
    <w:rsid w:val="2D3C7A92"/>
    <w:rsid w:val="2D4C4EB7"/>
    <w:rsid w:val="2D557F31"/>
    <w:rsid w:val="2DA4446F"/>
    <w:rsid w:val="2DC37A8F"/>
    <w:rsid w:val="2DC928FF"/>
    <w:rsid w:val="2DCC2452"/>
    <w:rsid w:val="2DCC39F2"/>
    <w:rsid w:val="2DCF2B75"/>
    <w:rsid w:val="2DEF1812"/>
    <w:rsid w:val="2E1703E9"/>
    <w:rsid w:val="2E2E7A31"/>
    <w:rsid w:val="2E361A7A"/>
    <w:rsid w:val="2E4A31AF"/>
    <w:rsid w:val="2E7B1E75"/>
    <w:rsid w:val="2E9C6A90"/>
    <w:rsid w:val="2ED875D8"/>
    <w:rsid w:val="2EF80C54"/>
    <w:rsid w:val="2F002653"/>
    <w:rsid w:val="2F2C5DF5"/>
    <w:rsid w:val="2F346F32"/>
    <w:rsid w:val="2F416D1A"/>
    <w:rsid w:val="2F4D2B5B"/>
    <w:rsid w:val="2F587352"/>
    <w:rsid w:val="2F5A7DDB"/>
    <w:rsid w:val="2F9B0B20"/>
    <w:rsid w:val="2FC60E6A"/>
    <w:rsid w:val="2FD47C38"/>
    <w:rsid w:val="2FE83734"/>
    <w:rsid w:val="30225D4C"/>
    <w:rsid w:val="303651D1"/>
    <w:rsid w:val="305A00CA"/>
    <w:rsid w:val="308B37DD"/>
    <w:rsid w:val="309A31AA"/>
    <w:rsid w:val="30B31E99"/>
    <w:rsid w:val="30DA622F"/>
    <w:rsid w:val="30EF1562"/>
    <w:rsid w:val="30F812BF"/>
    <w:rsid w:val="31031892"/>
    <w:rsid w:val="310C19A9"/>
    <w:rsid w:val="312F6499"/>
    <w:rsid w:val="31360AF2"/>
    <w:rsid w:val="315A3EAB"/>
    <w:rsid w:val="315A40C3"/>
    <w:rsid w:val="31612FC5"/>
    <w:rsid w:val="316454AE"/>
    <w:rsid w:val="31806B92"/>
    <w:rsid w:val="31AA094C"/>
    <w:rsid w:val="31CF67C9"/>
    <w:rsid w:val="31D43E75"/>
    <w:rsid w:val="31F10EB7"/>
    <w:rsid w:val="32016688"/>
    <w:rsid w:val="3218303D"/>
    <w:rsid w:val="321E07AC"/>
    <w:rsid w:val="32802D08"/>
    <w:rsid w:val="32994858"/>
    <w:rsid w:val="32A47F6D"/>
    <w:rsid w:val="32C06FE4"/>
    <w:rsid w:val="32D62404"/>
    <w:rsid w:val="32D76C51"/>
    <w:rsid w:val="32E50368"/>
    <w:rsid w:val="32E7002F"/>
    <w:rsid w:val="32EF0DE8"/>
    <w:rsid w:val="33077ED5"/>
    <w:rsid w:val="33113F13"/>
    <w:rsid w:val="331579A3"/>
    <w:rsid w:val="331E5BDB"/>
    <w:rsid w:val="33297E39"/>
    <w:rsid w:val="333A00F1"/>
    <w:rsid w:val="33554479"/>
    <w:rsid w:val="3375318B"/>
    <w:rsid w:val="3384260D"/>
    <w:rsid w:val="33A300B5"/>
    <w:rsid w:val="33BA709B"/>
    <w:rsid w:val="33BE41F2"/>
    <w:rsid w:val="33CB223E"/>
    <w:rsid w:val="33F74665"/>
    <w:rsid w:val="340C55BB"/>
    <w:rsid w:val="34385A8B"/>
    <w:rsid w:val="3445165D"/>
    <w:rsid w:val="34791ACF"/>
    <w:rsid w:val="349B5725"/>
    <w:rsid w:val="34B42A36"/>
    <w:rsid w:val="34CE2D3E"/>
    <w:rsid w:val="34D02624"/>
    <w:rsid w:val="34D92937"/>
    <w:rsid w:val="34F973EB"/>
    <w:rsid w:val="3502519D"/>
    <w:rsid w:val="35223267"/>
    <w:rsid w:val="35273D79"/>
    <w:rsid w:val="3534601D"/>
    <w:rsid w:val="35676358"/>
    <w:rsid w:val="35841B63"/>
    <w:rsid w:val="35A85C15"/>
    <w:rsid w:val="35CF0CAE"/>
    <w:rsid w:val="35DB22D2"/>
    <w:rsid w:val="35DC3DDC"/>
    <w:rsid w:val="365077E6"/>
    <w:rsid w:val="36647880"/>
    <w:rsid w:val="366C7A87"/>
    <w:rsid w:val="36760534"/>
    <w:rsid w:val="369D2B3B"/>
    <w:rsid w:val="36A4712B"/>
    <w:rsid w:val="36B3604A"/>
    <w:rsid w:val="36C8362F"/>
    <w:rsid w:val="36D67F00"/>
    <w:rsid w:val="36E560E4"/>
    <w:rsid w:val="370A6B82"/>
    <w:rsid w:val="372D1D6A"/>
    <w:rsid w:val="37521D67"/>
    <w:rsid w:val="37552A5F"/>
    <w:rsid w:val="37837134"/>
    <w:rsid w:val="379666DA"/>
    <w:rsid w:val="379D1740"/>
    <w:rsid w:val="379E2285"/>
    <w:rsid w:val="37C67871"/>
    <w:rsid w:val="37CF580A"/>
    <w:rsid w:val="37E9255E"/>
    <w:rsid w:val="37FE6B25"/>
    <w:rsid w:val="38040A52"/>
    <w:rsid w:val="38275EAB"/>
    <w:rsid w:val="383C3B8E"/>
    <w:rsid w:val="383D6D0B"/>
    <w:rsid w:val="38484CFE"/>
    <w:rsid w:val="385325B1"/>
    <w:rsid w:val="38C24CDE"/>
    <w:rsid w:val="38D116B5"/>
    <w:rsid w:val="38F966B4"/>
    <w:rsid w:val="39150AD7"/>
    <w:rsid w:val="395926AD"/>
    <w:rsid w:val="396C0226"/>
    <w:rsid w:val="39842970"/>
    <w:rsid w:val="39B17E87"/>
    <w:rsid w:val="39E55E7C"/>
    <w:rsid w:val="39FF6EBA"/>
    <w:rsid w:val="3A52627F"/>
    <w:rsid w:val="3A5D77E0"/>
    <w:rsid w:val="3A663991"/>
    <w:rsid w:val="3A700184"/>
    <w:rsid w:val="3A8317B0"/>
    <w:rsid w:val="3A974D75"/>
    <w:rsid w:val="3AAF7742"/>
    <w:rsid w:val="3AC730E2"/>
    <w:rsid w:val="3AFC295E"/>
    <w:rsid w:val="3AFC4F3F"/>
    <w:rsid w:val="3AFD4438"/>
    <w:rsid w:val="3B026AE2"/>
    <w:rsid w:val="3B0B0B90"/>
    <w:rsid w:val="3B2807EA"/>
    <w:rsid w:val="3B486890"/>
    <w:rsid w:val="3B4E11C3"/>
    <w:rsid w:val="3B6B30C2"/>
    <w:rsid w:val="3B6D53B5"/>
    <w:rsid w:val="3B753360"/>
    <w:rsid w:val="3B89555E"/>
    <w:rsid w:val="3B983BD0"/>
    <w:rsid w:val="3BAF2A75"/>
    <w:rsid w:val="3BAF44AF"/>
    <w:rsid w:val="3C197466"/>
    <w:rsid w:val="3C302909"/>
    <w:rsid w:val="3C404325"/>
    <w:rsid w:val="3C6C50EF"/>
    <w:rsid w:val="3CA00F03"/>
    <w:rsid w:val="3CA41E2E"/>
    <w:rsid w:val="3CD62DE3"/>
    <w:rsid w:val="3CDB63B2"/>
    <w:rsid w:val="3CE313B4"/>
    <w:rsid w:val="3CEF24AB"/>
    <w:rsid w:val="3CF43543"/>
    <w:rsid w:val="3D2C23C9"/>
    <w:rsid w:val="3D334435"/>
    <w:rsid w:val="3D7B37BB"/>
    <w:rsid w:val="3D934BE4"/>
    <w:rsid w:val="3DAE1BD4"/>
    <w:rsid w:val="3DC50AE6"/>
    <w:rsid w:val="3E1D39DC"/>
    <w:rsid w:val="3E1E6CF5"/>
    <w:rsid w:val="3E214A42"/>
    <w:rsid w:val="3E4C0973"/>
    <w:rsid w:val="3E6525EC"/>
    <w:rsid w:val="3E90381A"/>
    <w:rsid w:val="3EAB0A0B"/>
    <w:rsid w:val="3EB93662"/>
    <w:rsid w:val="3EC96749"/>
    <w:rsid w:val="3EE4736E"/>
    <w:rsid w:val="3EEA647D"/>
    <w:rsid w:val="3EF025A4"/>
    <w:rsid w:val="3EFE69D5"/>
    <w:rsid w:val="3F0E3791"/>
    <w:rsid w:val="3F1A38CA"/>
    <w:rsid w:val="3F995EFA"/>
    <w:rsid w:val="3FBD3C47"/>
    <w:rsid w:val="3FC419CD"/>
    <w:rsid w:val="3FCB654C"/>
    <w:rsid w:val="40072BEB"/>
    <w:rsid w:val="40183AC7"/>
    <w:rsid w:val="40295321"/>
    <w:rsid w:val="404365F1"/>
    <w:rsid w:val="40440C47"/>
    <w:rsid w:val="40574FF5"/>
    <w:rsid w:val="405B0F1E"/>
    <w:rsid w:val="405E67AE"/>
    <w:rsid w:val="4086098D"/>
    <w:rsid w:val="408C2755"/>
    <w:rsid w:val="40953D12"/>
    <w:rsid w:val="40C41CA2"/>
    <w:rsid w:val="40D97FFA"/>
    <w:rsid w:val="41095801"/>
    <w:rsid w:val="410B5C64"/>
    <w:rsid w:val="413C155B"/>
    <w:rsid w:val="413E166F"/>
    <w:rsid w:val="416B27A7"/>
    <w:rsid w:val="41B817AA"/>
    <w:rsid w:val="41CD5879"/>
    <w:rsid w:val="41D0449D"/>
    <w:rsid w:val="41F41CAB"/>
    <w:rsid w:val="42184064"/>
    <w:rsid w:val="422C05DB"/>
    <w:rsid w:val="422F223B"/>
    <w:rsid w:val="42316EB2"/>
    <w:rsid w:val="42597AC7"/>
    <w:rsid w:val="425D2552"/>
    <w:rsid w:val="42674D28"/>
    <w:rsid w:val="4273632E"/>
    <w:rsid w:val="42774F9B"/>
    <w:rsid w:val="43141073"/>
    <w:rsid w:val="433B563F"/>
    <w:rsid w:val="43511E4F"/>
    <w:rsid w:val="43587A8B"/>
    <w:rsid w:val="43965C96"/>
    <w:rsid w:val="43A4237C"/>
    <w:rsid w:val="43B473C2"/>
    <w:rsid w:val="43C76689"/>
    <w:rsid w:val="43D27829"/>
    <w:rsid w:val="43EB6352"/>
    <w:rsid w:val="4443088D"/>
    <w:rsid w:val="445E231F"/>
    <w:rsid w:val="44747B81"/>
    <w:rsid w:val="448544FE"/>
    <w:rsid w:val="44BB2CFD"/>
    <w:rsid w:val="4500739F"/>
    <w:rsid w:val="45074B29"/>
    <w:rsid w:val="450D4B86"/>
    <w:rsid w:val="4535759D"/>
    <w:rsid w:val="45532F57"/>
    <w:rsid w:val="456108F2"/>
    <w:rsid w:val="45AD0254"/>
    <w:rsid w:val="45B65781"/>
    <w:rsid w:val="45DF262C"/>
    <w:rsid w:val="45F813BF"/>
    <w:rsid w:val="4600213C"/>
    <w:rsid w:val="4627241C"/>
    <w:rsid w:val="46330959"/>
    <w:rsid w:val="46A60A30"/>
    <w:rsid w:val="46AE5754"/>
    <w:rsid w:val="47144BAB"/>
    <w:rsid w:val="472B13A9"/>
    <w:rsid w:val="473C009B"/>
    <w:rsid w:val="474E5EC9"/>
    <w:rsid w:val="476F66C2"/>
    <w:rsid w:val="47C94DE9"/>
    <w:rsid w:val="47D40344"/>
    <w:rsid w:val="47E84FB5"/>
    <w:rsid w:val="47EE6A61"/>
    <w:rsid w:val="480B1D54"/>
    <w:rsid w:val="48206436"/>
    <w:rsid w:val="48357FED"/>
    <w:rsid w:val="485E22B0"/>
    <w:rsid w:val="486F4F6D"/>
    <w:rsid w:val="488B4A5E"/>
    <w:rsid w:val="489939BD"/>
    <w:rsid w:val="48BB2EC2"/>
    <w:rsid w:val="48EB3AE1"/>
    <w:rsid w:val="491B73F9"/>
    <w:rsid w:val="491D3942"/>
    <w:rsid w:val="491E61B9"/>
    <w:rsid w:val="494238E0"/>
    <w:rsid w:val="4966441E"/>
    <w:rsid w:val="497923F4"/>
    <w:rsid w:val="49901565"/>
    <w:rsid w:val="49975A5C"/>
    <w:rsid w:val="49C14181"/>
    <w:rsid w:val="49CB1AC9"/>
    <w:rsid w:val="49E86E04"/>
    <w:rsid w:val="4A040D1F"/>
    <w:rsid w:val="4A4A2ACF"/>
    <w:rsid w:val="4A675D8D"/>
    <w:rsid w:val="4AE54F02"/>
    <w:rsid w:val="4AE766C4"/>
    <w:rsid w:val="4B012A28"/>
    <w:rsid w:val="4B0F080E"/>
    <w:rsid w:val="4B3A292B"/>
    <w:rsid w:val="4B4769F1"/>
    <w:rsid w:val="4B4D2EEE"/>
    <w:rsid w:val="4B505C66"/>
    <w:rsid w:val="4B516259"/>
    <w:rsid w:val="4B8B6908"/>
    <w:rsid w:val="4B9A23F7"/>
    <w:rsid w:val="4B9D5F3D"/>
    <w:rsid w:val="4BAE12E8"/>
    <w:rsid w:val="4BC317A4"/>
    <w:rsid w:val="4BC45648"/>
    <w:rsid w:val="4BD2463E"/>
    <w:rsid w:val="4BE512BF"/>
    <w:rsid w:val="4BE63FB8"/>
    <w:rsid w:val="4BFC7A9D"/>
    <w:rsid w:val="4C012A9B"/>
    <w:rsid w:val="4C046D94"/>
    <w:rsid w:val="4C162464"/>
    <w:rsid w:val="4C1D3C43"/>
    <w:rsid w:val="4C211B84"/>
    <w:rsid w:val="4C393107"/>
    <w:rsid w:val="4C4565CD"/>
    <w:rsid w:val="4C6756B9"/>
    <w:rsid w:val="4C785846"/>
    <w:rsid w:val="4C824A8F"/>
    <w:rsid w:val="4C9A0049"/>
    <w:rsid w:val="4CD46835"/>
    <w:rsid w:val="4CDD7C2A"/>
    <w:rsid w:val="4CF712EC"/>
    <w:rsid w:val="4D2403CA"/>
    <w:rsid w:val="4D2D401D"/>
    <w:rsid w:val="4D6A61B2"/>
    <w:rsid w:val="4D9D385D"/>
    <w:rsid w:val="4DCA6C5C"/>
    <w:rsid w:val="4DD22018"/>
    <w:rsid w:val="4DDE44F2"/>
    <w:rsid w:val="4DEC2801"/>
    <w:rsid w:val="4DF14CF3"/>
    <w:rsid w:val="4DF70A62"/>
    <w:rsid w:val="4E0813D1"/>
    <w:rsid w:val="4E4E4379"/>
    <w:rsid w:val="4E4E6C32"/>
    <w:rsid w:val="4E535F26"/>
    <w:rsid w:val="4E8A5B90"/>
    <w:rsid w:val="4E9400A4"/>
    <w:rsid w:val="4E9E4563"/>
    <w:rsid w:val="4EFA398C"/>
    <w:rsid w:val="4F2147C5"/>
    <w:rsid w:val="4F2F00A9"/>
    <w:rsid w:val="4F377ED3"/>
    <w:rsid w:val="4F5D74D6"/>
    <w:rsid w:val="4F876573"/>
    <w:rsid w:val="4F9002F2"/>
    <w:rsid w:val="4FCD6AB5"/>
    <w:rsid w:val="500B13F1"/>
    <w:rsid w:val="50263D33"/>
    <w:rsid w:val="50316592"/>
    <w:rsid w:val="50533415"/>
    <w:rsid w:val="50557079"/>
    <w:rsid w:val="508B54DC"/>
    <w:rsid w:val="50910E3D"/>
    <w:rsid w:val="50AF18DD"/>
    <w:rsid w:val="50B8395F"/>
    <w:rsid w:val="50BE7D72"/>
    <w:rsid w:val="50D460F7"/>
    <w:rsid w:val="510D4DA1"/>
    <w:rsid w:val="513A0FD7"/>
    <w:rsid w:val="513A2E90"/>
    <w:rsid w:val="51444F2C"/>
    <w:rsid w:val="515049FB"/>
    <w:rsid w:val="5168497C"/>
    <w:rsid w:val="518C3723"/>
    <w:rsid w:val="519F7DD4"/>
    <w:rsid w:val="521954D2"/>
    <w:rsid w:val="521A722A"/>
    <w:rsid w:val="522A7555"/>
    <w:rsid w:val="524B1B9A"/>
    <w:rsid w:val="52705988"/>
    <w:rsid w:val="527B064F"/>
    <w:rsid w:val="529B6A32"/>
    <w:rsid w:val="52AD4451"/>
    <w:rsid w:val="52B16E71"/>
    <w:rsid w:val="52D7511B"/>
    <w:rsid w:val="52F537F4"/>
    <w:rsid w:val="52FC55B3"/>
    <w:rsid w:val="5316163F"/>
    <w:rsid w:val="534170C3"/>
    <w:rsid w:val="53526E27"/>
    <w:rsid w:val="53821377"/>
    <w:rsid w:val="53BE77E3"/>
    <w:rsid w:val="53EC0250"/>
    <w:rsid w:val="541D1A9A"/>
    <w:rsid w:val="544428E5"/>
    <w:rsid w:val="54447907"/>
    <w:rsid w:val="545D31F1"/>
    <w:rsid w:val="54740A9E"/>
    <w:rsid w:val="54777E91"/>
    <w:rsid w:val="54C1123D"/>
    <w:rsid w:val="54D23416"/>
    <w:rsid w:val="54D43F76"/>
    <w:rsid w:val="54E21A65"/>
    <w:rsid w:val="54EF07F4"/>
    <w:rsid w:val="54EF4C7F"/>
    <w:rsid w:val="550A368F"/>
    <w:rsid w:val="55103FFA"/>
    <w:rsid w:val="55157D82"/>
    <w:rsid w:val="55166017"/>
    <w:rsid w:val="5529039D"/>
    <w:rsid w:val="55344882"/>
    <w:rsid w:val="55477B1D"/>
    <w:rsid w:val="5552382C"/>
    <w:rsid w:val="55632354"/>
    <w:rsid w:val="55A33C64"/>
    <w:rsid w:val="55AA7EA3"/>
    <w:rsid w:val="55AE751E"/>
    <w:rsid w:val="55C419F0"/>
    <w:rsid w:val="55D85997"/>
    <w:rsid w:val="55EE7FE1"/>
    <w:rsid w:val="55F5618A"/>
    <w:rsid w:val="56537BB2"/>
    <w:rsid w:val="566D3631"/>
    <w:rsid w:val="56C9309B"/>
    <w:rsid w:val="56C963B2"/>
    <w:rsid w:val="571A04D6"/>
    <w:rsid w:val="571C49C3"/>
    <w:rsid w:val="57343D79"/>
    <w:rsid w:val="57795B6E"/>
    <w:rsid w:val="578961E3"/>
    <w:rsid w:val="57A47A23"/>
    <w:rsid w:val="57B407F5"/>
    <w:rsid w:val="57F261F0"/>
    <w:rsid w:val="58405178"/>
    <w:rsid w:val="58764848"/>
    <w:rsid w:val="5878114F"/>
    <w:rsid w:val="58793E17"/>
    <w:rsid w:val="587B1137"/>
    <w:rsid w:val="589351F7"/>
    <w:rsid w:val="58B06CB5"/>
    <w:rsid w:val="58C56C6E"/>
    <w:rsid w:val="58D14FC4"/>
    <w:rsid w:val="58EF3160"/>
    <w:rsid w:val="58F171D8"/>
    <w:rsid w:val="59024B03"/>
    <w:rsid w:val="59065EC9"/>
    <w:rsid w:val="591D7995"/>
    <w:rsid w:val="5924527D"/>
    <w:rsid w:val="59421FE4"/>
    <w:rsid w:val="59691343"/>
    <w:rsid w:val="59742020"/>
    <w:rsid w:val="59CB172F"/>
    <w:rsid w:val="59E52814"/>
    <w:rsid w:val="59F17C21"/>
    <w:rsid w:val="5A14336D"/>
    <w:rsid w:val="5A1D138D"/>
    <w:rsid w:val="5A2D56CF"/>
    <w:rsid w:val="5A39363D"/>
    <w:rsid w:val="5A500977"/>
    <w:rsid w:val="5A7A7126"/>
    <w:rsid w:val="5A7D6A40"/>
    <w:rsid w:val="5ADF1FCE"/>
    <w:rsid w:val="5AE1579B"/>
    <w:rsid w:val="5B0D2DE1"/>
    <w:rsid w:val="5B15727C"/>
    <w:rsid w:val="5B2259DD"/>
    <w:rsid w:val="5B4D0979"/>
    <w:rsid w:val="5B5656EF"/>
    <w:rsid w:val="5B694D7F"/>
    <w:rsid w:val="5B9863E9"/>
    <w:rsid w:val="5BB4164A"/>
    <w:rsid w:val="5BBC4034"/>
    <w:rsid w:val="5BC5385F"/>
    <w:rsid w:val="5BCE6803"/>
    <w:rsid w:val="5BD014F2"/>
    <w:rsid w:val="5BF3746A"/>
    <w:rsid w:val="5BF42F2C"/>
    <w:rsid w:val="5BF97E3E"/>
    <w:rsid w:val="5C0813D3"/>
    <w:rsid w:val="5C1A08B3"/>
    <w:rsid w:val="5C4231C6"/>
    <w:rsid w:val="5C9A0D87"/>
    <w:rsid w:val="5CD243D6"/>
    <w:rsid w:val="5CD82F57"/>
    <w:rsid w:val="5CEA78E1"/>
    <w:rsid w:val="5CF15213"/>
    <w:rsid w:val="5D553E9C"/>
    <w:rsid w:val="5D5F30AC"/>
    <w:rsid w:val="5D94173A"/>
    <w:rsid w:val="5D9C3B5A"/>
    <w:rsid w:val="5DAA27D6"/>
    <w:rsid w:val="5DAF6A0F"/>
    <w:rsid w:val="5DB06C95"/>
    <w:rsid w:val="5DBF0EE7"/>
    <w:rsid w:val="5DF21A02"/>
    <w:rsid w:val="5DF545D5"/>
    <w:rsid w:val="5DF80470"/>
    <w:rsid w:val="5E0F3074"/>
    <w:rsid w:val="5E4571D4"/>
    <w:rsid w:val="5E6658F9"/>
    <w:rsid w:val="5EAA7CC3"/>
    <w:rsid w:val="5ED10733"/>
    <w:rsid w:val="5EDA3E01"/>
    <w:rsid w:val="5F1A17B7"/>
    <w:rsid w:val="5F257BD5"/>
    <w:rsid w:val="5F3564D8"/>
    <w:rsid w:val="5F393CCD"/>
    <w:rsid w:val="5F441203"/>
    <w:rsid w:val="5F6024C3"/>
    <w:rsid w:val="5F602593"/>
    <w:rsid w:val="5F6E685C"/>
    <w:rsid w:val="5FA95E1F"/>
    <w:rsid w:val="5FCB6436"/>
    <w:rsid w:val="5FD44A67"/>
    <w:rsid w:val="5FDC15A1"/>
    <w:rsid w:val="5FF13434"/>
    <w:rsid w:val="601044BD"/>
    <w:rsid w:val="606A36ED"/>
    <w:rsid w:val="60751D49"/>
    <w:rsid w:val="60765F74"/>
    <w:rsid w:val="608469EF"/>
    <w:rsid w:val="608B2A02"/>
    <w:rsid w:val="608F2CE6"/>
    <w:rsid w:val="60AD570E"/>
    <w:rsid w:val="60B962B2"/>
    <w:rsid w:val="60DB6A50"/>
    <w:rsid w:val="610C3FD1"/>
    <w:rsid w:val="61274816"/>
    <w:rsid w:val="613E33AB"/>
    <w:rsid w:val="61431D8A"/>
    <w:rsid w:val="61487A42"/>
    <w:rsid w:val="61493365"/>
    <w:rsid w:val="61B03972"/>
    <w:rsid w:val="61C1479F"/>
    <w:rsid w:val="61D31B17"/>
    <w:rsid w:val="61DE6F30"/>
    <w:rsid w:val="61F24A6E"/>
    <w:rsid w:val="621333D0"/>
    <w:rsid w:val="622B74B8"/>
    <w:rsid w:val="623873F2"/>
    <w:rsid w:val="62540388"/>
    <w:rsid w:val="625F1003"/>
    <w:rsid w:val="627A05D1"/>
    <w:rsid w:val="629B0DF7"/>
    <w:rsid w:val="62A85ACE"/>
    <w:rsid w:val="62AD3B25"/>
    <w:rsid w:val="62AF55BF"/>
    <w:rsid w:val="62B86617"/>
    <w:rsid w:val="62D6776C"/>
    <w:rsid w:val="62F40730"/>
    <w:rsid w:val="631069AE"/>
    <w:rsid w:val="63460BBF"/>
    <w:rsid w:val="634C66EA"/>
    <w:rsid w:val="635827CE"/>
    <w:rsid w:val="63774A31"/>
    <w:rsid w:val="637A03DE"/>
    <w:rsid w:val="6389143E"/>
    <w:rsid w:val="63907E15"/>
    <w:rsid w:val="63AD386E"/>
    <w:rsid w:val="63E72752"/>
    <w:rsid w:val="643942EE"/>
    <w:rsid w:val="647214C5"/>
    <w:rsid w:val="647C32F4"/>
    <w:rsid w:val="64D66534"/>
    <w:rsid w:val="650864D9"/>
    <w:rsid w:val="650C721B"/>
    <w:rsid w:val="651D2E62"/>
    <w:rsid w:val="6528664E"/>
    <w:rsid w:val="655D2349"/>
    <w:rsid w:val="65635DFC"/>
    <w:rsid w:val="65761675"/>
    <w:rsid w:val="658273BB"/>
    <w:rsid w:val="65C32204"/>
    <w:rsid w:val="65CD6C6F"/>
    <w:rsid w:val="65DE7420"/>
    <w:rsid w:val="65E56A70"/>
    <w:rsid w:val="660405C1"/>
    <w:rsid w:val="66097E76"/>
    <w:rsid w:val="661D73F5"/>
    <w:rsid w:val="662A7EC1"/>
    <w:rsid w:val="66A1046A"/>
    <w:rsid w:val="66A93697"/>
    <w:rsid w:val="6703077D"/>
    <w:rsid w:val="670D0187"/>
    <w:rsid w:val="671D14EA"/>
    <w:rsid w:val="675A2B11"/>
    <w:rsid w:val="67835EED"/>
    <w:rsid w:val="67B142CA"/>
    <w:rsid w:val="67C23A5E"/>
    <w:rsid w:val="67C749FD"/>
    <w:rsid w:val="67D157F9"/>
    <w:rsid w:val="67DA31AB"/>
    <w:rsid w:val="67DB1F21"/>
    <w:rsid w:val="67EE66E9"/>
    <w:rsid w:val="680B78E9"/>
    <w:rsid w:val="683A452E"/>
    <w:rsid w:val="68997DFF"/>
    <w:rsid w:val="68C045ED"/>
    <w:rsid w:val="68CC5002"/>
    <w:rsid w:val="68E150EF"/>
    <w:rsid w:val="68ED669B"/>
    <w:rsid w:val="68ED7ADF"/>
    <w:rsid w:val="693C06F5"/>
    <w:rsid w:val="69471DFB"/>
    <w:rsid w:val="694E7ECC"/>
    <w:rsid w:val="6959797D"/>
    <w:rsid w:val="69A03EBE"/>
    <w:rsid w:val="69A3584D"/>
    <w:rsid w:val="69B4474B"/>
    <w:rsid w:val="69FF2934"/>
    <w:rsid w:val="6A241ED0"/>
    <w:rsid w:val="6A6639CA"/>
    <w:rsid w:val="6A7248DD"/>
    <w:rsid w:val="6A7373A9"/>
    <w:rsid w:val="6A813E48"/>
    <w:rsid w:val="6A821762"/>
    <w:rsid w:val="6A850402"/>
    <w:rsid w:val="6A982CB8"/>
    <w:rsid w:val="6A9A49EA"/>
    <w:rsid w:val="6AB46EDB"/>
    <w:rsid w:val="6AD50035"/>
    <w:rsid w:val="6ADE2A14"/>
    <w:rsid w:val="6AE740AC"/>
    <w:rsid w:val="6B00696F"/>
    <w:rsid w:val="6B1447CE"/>
    <w:rsid w:val="6B1527F2"/>
    <w:rsid w:val="6B2D23F7"/>
    <w:rsid w:val="6B541209"/>
    <w:rsid w:val="6B6E3FE1"/>
    <w:rsid w:val="6B7872A4"/>
    <w:rsid w:val="6B800FDD"/>
    <w:rsid w:val="6BA20FB5"/>
    <w:rsid w:val="6BF439F4"/>
    <w:rsid w:val="6C0A6173"/>
    <w:rsid w:val="6C1604CC"/>
    <w:rsid w:val="6C1841B8"/>
    <w:rsid w:val="6C237441"/>
    <w:rsid w:val="6C4E732C"/>
    <w:rsid w:val="6C682D72"/>
    <w:rsid w:val="6C7C7323"/>
    <w:rsid w:val="6C9146B6"/>
    <w:rsid w:val="6C993425"/>
    <w:rsid w:val="6CB1784A"/>
    <w:rsid w:val="6CDB575A"/>
    <w:rsid w:val="6CE87783"/>
    <w:rsid w:val="6D321B5E"/>
    <w:rsid w:val="6D666D1C"/>
    <w:rsid w:val="6D886E76"/>
    <w:rsid w:val="6D9B249D"/>
    <w:rsid w:val="6D9F18C4"/>
    <w:rsid w:val="6D9F5C7E"/>
    <w:rsid w:val="6DD807A5"/>
    <w:rsid w:val="6DEC6105"/>
    <w:rsid w:val="6DFB5D0A"/>
    <w:rsid w:val="6E027099"/>
    <w:rsid w:val="6E8C5F1A"/>
    <w:rsid w:val="6EB25ECF"/>
    <w:rsid w:val="6EBD5F65"/>
    <w:rsid w:val="6EF53FCB"/>
    <w:rsid w:val="6EFA6099"/>
    <w:rsid w:val="6F09369F"/>
    <w:rsid w:val="6F0C4F3C"/>
    <w:rsid w:val="6F40486A"/>
    <w:rsid w:val="6F432607"/>
    <w:rsid w:val="6F85074B"/>
    <w:rsid w:val="6F8C57B4"/>
    <w:rsid w:val="6FA23783"/>
    <w:rsid w:val="6FC96E5D"/>
    <w:rsid w:val="70127D05"/>
    <w:rsid w:val="704A6E20"/>
    <w:rsid w:val="705252A5"/>
    <w:rsid w:val="70604674"/>
    <w:rsid w:val="70C203FF"/>
    <w:rsid w:val="70C36B45"/>
    <w:rsid w:val="70C525FF"/>
    <w:rsid w:val="70D05BDF"/>
    <w:rsid w:val="70DB43AC"/>
    <w:rsid w:val="70DF405C"/>
    <w:rsid w:val="7129088E"/>
    <w:rsid w:val="71543794"/>
    <w:rsid w:val="71581824"/>
    <w:rsid w:val="717C5D56"/>
    <w:rsid w:val="71993021"/>
    <w:rsid w:val="71BC1D79"/>
    <w:rsid w:val="71C215A0"/>
    <w:rsid w:val="71DA5065"/>
    <w:rsid w:val="71E66475"/>
    <w:rsid w:val="71F26F01"/>
    <w:rsid w:val="72003ADA"/>
    <w:rsid w:val="7238344B"/>
    <w:rsid w:val="72617743"/>
    <w:rsid w:val="729620A6"/>
    <w:rsid w:val="72C71F2D"/>
    <w:rsid w:val="72DE5D89"/>
    <w:rsid w:val="72F95118"/>
    <w:rsid w:val="72FB77BA"/>
    <w:rsid w:val="730D28C1"/>
    <w:rsid w:val="731A6751"/>
    <w:rsid w:val="731B7B57"/>
    <w:rsid w:val="737C528E"/>
    <w:rsid w:val="73971D8C"/>
    <w:rsid w:val="73B41354"/>
    <w:rsid w:val="73B8679E"/>
    <w:rsid w:val="73BC595F"/>
    <w:rsid w:val="73C629D8"/>
    <w:rsid w:val="73CD4CF4"/>
    <w:rsid w:val="73D54431"/>
    <w:rsid w:val="73DA747B"/>
    <w:rsid w:val="73F51C5C"/>
    <w:rsid w:val="74323549"/>
    <w:rsid w:val="74680C00"/>
    <w:rsid w:val="74B76817"/>
    <w:rsid w:val="74BF02D7"/>
    <w:rsid w:val="74D844AF"/>
    <w:rsid w:val="74F17E67"/>
    <w:rsid w:val="750B6C74"/>
    <w:rsid w:val="750C54DE"/>
    <w:rsid w:val="7528379D"/>
    <w:rsid w:val="75361B23"/>
    <w:rsid w:val="753B3BE2"/>
    <w:rsid w:val="75463918"/>
    <w:rsid w:val="75640F91"/>
    <w:rsid w:val="75735F59"/>
    <w:rsid w:val="757B5A15"/>
    <w:rsid w:val="758D760E"/>
    <w:rsid w:val="7595361A"/>
    <w:rsid w:val="759E64C6"/>
    <w:rsid w:val="75D26A81"/>
    <w:rsid w:val="75EB65D7"/>
    <w:rsid w:val="75F46553"/>
    <w:rsid w:val="761E5BD4"/>
    <w:rsid w:val="76336D40"/>
    <w:rsid w:val="763A0D7A"/>
    <w:rsid w:val="76517A3B"/>
    <w:rsid w:val="76524935"/>
    <w:rsid w:val="76553090"/>
    <w:rsid w:val="76613623"/>
    <w:rsid w:val="766C49EF"/>
    <w:rsid w:val="768D3A9F"/>
    <w:rsid w:val="768F41CD"/>
    <w:rsid w:val="76D86B04"/>
    <w:rsid w:val="76FC27A5"/>
    <w:rsid w:val="7709203D"/>
    <w:rsid w:val="772E4021"/>
    <w:rsid w:val="77864EB3"/>
    <w:rsid w:val="779F5753"/>
    <w:rsid w:val="77B509AF"/>
    <w:rsid w:val="77B969BE"/>
    <w:rsid w:val="77D65FE8"/>
    <w:rsid w:val="77E43CB3"/>
    <w:rsid w:val="78000832"/>
    <w:rsid w:val="782B73D2"/>
    <w:rsid w:val="7832569C"/>
    <w:rsid w:val="78333468"/>
    <w:rsid w:val="785F6473"/>
    <w:rsid w:val="78856222"/>
    <w:rsid w:val="788672E2"/>
    <w:rsid w:val="78962BD5"/>
    <w:rsid w:val="78967253"/>
    <w:rsid w:val="78D62E2C"/>
    <w:rsid w:val="78F22B8C"/>
    <w:rsid w:val="78FF4322"/>
    <w:rsid w:val="79404F19"/>
    <w:rsid w:val="79545A7F"/>
    <w:rsid w:val="79573BED"/>
    <w:rsid w:val="79752508"/>
    <w:rsid w:val="79D4166C"/>
    <w:rsid w:val="79F56C0F"/>
    <w:rsid w:val="7A094972"/>
    <w:rsid w:val="7A2D013B"/>
    <w:rsid w:val="7A305445"/>
    <w:rsid w:val="7A4C4791"/>
    <w:rsid w:val="7A80166B"/>
    <w:rsid w:val="7AD6704E"/>
    <w:rsid w:val="7AD915C9"/>
    <w:rsid w:val="7B26698C"/>
    <w:rsid w:val="7B2B21B6"/>
    <w:rsid w:val="7B421604"/>
    <w:rsid w:val="7B4F7695"/>
    <w:rsid w:val="7B52509D"/>
    <w:rsid w:val="7B6F2A4E"/>
    <w:rsid w:val="7B774C04"/>
    <w:rsid w:val="7B89517F"/>
    <w:rsid w:val="7B93177B"/>
    <w:rsid w:val="7B994EB3"/>
    <w:rsid w:val="7BB37C24"/>
    <w:rsid w:val="7BCD3D38"/>
    <w:rsid w:val="7C0D62F1"/>
    <w:rsid w:val="7C26035D"/>
    <w:rsid w:val="7C8D5BF0"/>
    <w:rsid w:val="7C9E63A1"/>
    <w:rsid w:val="7CC74A93"/>
    <w:rsid w:val="7CD9422D"/>
    <w:rsid w:val="7CDC2E4F"/>
    <w:rsid w:val="7D1A1511"/>
    <w:rsid w:val="7D387B5A"/>
    <w:rsid w:val="7D3D7D67"/>
    <w:rsid w:val="7D552EAC"/>
    <w:rsid w:val="7D6B61A4"/>
    <w:rsid w:val="7D7211DC"/>
    <w:rsid w:val="7DFC60B8"/>
    <w:rsid w:val="7DFF0DD5"/>
    <w:rsid w:val="7E1B0644"/>
    <w:rsid w:val="7E3B2F0B"/>
    <w:rsid w:val="7E656B7B"/>
    <w:rsid w:val="7E794393"/>
    <w:rsid w:val="7E933D3D"/>
    <w:rsid w:val="7E975A9A"/>
    <w:rsid w:val="7E982314"/>
    <w:rsid w:val="7E9A1E3D"/>
    <w:rsid w:val="7EA52C5A"/>
    <w:rsid w:val="7EB53F97"/>
    <w:rsid w:val="7F1C0A80"/>
    <w:rsid w:val="7F1E7AAB"/>
    <w:rsid w:val="7F260634"/>
    <w:rsid w:val="7F5A00B9"/>
    <w:rsid w:val="7F8351FF"/>
    <w:rsid w:val="7FB5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903286"/>
  <w15:docId w15:val="{E74FBC77-97A1-4025-9A93-6BC875E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semiHidden="1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4333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333D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4333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4333D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2301_78577627?spm=1000.2115.3001.534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2301_78577627?spm=1000.2115.3001.5343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kingsoft\office6\templates\download\494a4aae-935d-45bc-922e-740c55388024\&#24066;&#22330;&#25512;&#24191;&#31867;&#20813;&#36153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市场推广类免费求职简历.docx</Template>
  <TotalTime>65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夜袭:D武器</dc:creator>
  <cp:lastModifiedBy>Edwin Kevin</cp:lastModifiedBy>
  <cp:revision>19</cp:revision>
  <dcterms:created xsi:type="dcterms:W3CDTF">2024-02-05T13:33:00Z</dcterms:created>
  <dcterms:modified xsi:type="dcterms:W3CDTF">2025-03-15T04:03:00Z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Key">
    <vt:lpwstr>1.0_KwdJuhJMpN+KpBxX4Lk93vpGKT8Y5PppP+KKA/7gRgEUqTUUvsqTiR9jNHHI7ZI++XcXsU9Y/cuxU7sBcqOXAA==</vt:lpwstr>
  </property>
  <property fmtid="{D5CDD505-2E9C-101B-9397-08002B2CF9AE}" pid="4" name="KSOTemplateUUID">
    <vt:lpwstr>v1.0_mb_/iEM2Oxw1QOfXirUMEW00A==</vt:lpwstr>
  </property>
  <property fmtid="{D5CDD505-2E9C-101B-9397-08002B2CF9AE}" pid="5" name="ICV">
    <vt:lpwstr>AB6F7C2C5BD94552B1DA45BD535C3A53_13</vt:lpwstr>
  </property>
  <property fmtid="{D5CDD505-2E9C-101B-9397-08002B2CF9AE}" pid="6" name="KSOTemplateDocerSaveRecord">
    <vt:lpwstr>eyJoZGlkIjoiMmQwYzEwMjgwMDkwMjI3NGI0NjdjNTVkODUzNDZhNjQiLCJ1c2VySWQiOiI0MTI0MDg2OTYifQ==</vt:lpwstr>
  </property>
</Properties>
</file>